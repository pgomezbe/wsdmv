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204BBE" w14:textId="5CA513B3" w:rsidR="000150E9" w:rsidRPr="00EB3EE4" w:rsidRDefault="00EB3EE4" w:rsidP="0026504D">
      <w:pPr>
        <w:pStyle w:val="Subttulo"/>
        <w:rPr>
          <w:noProof/>
          <w:lang w:val="en-US"/>
        </w:rPr>
      </w:pPr>
      <w:r w:rsidRPr="00EB3EE4">
        <w:rPr>
          <w:noProof/>
          <w:lang w:val="en-US"/>
        </w:rPr>
        <w:t>IDE for Data Modelling (p</w:t>
      </w:r>
      <w:r>
        <w:rPr>
          <w:noProof/>
          <w:lang w:val="en-US"/>
        </w:rPr>
        <w:t>ython)</w:t>
      </w:r>
      <w:r w:rsidR="00DA6E30">
        <w:rPr>
          <w:noProof/>
          <w:lang w:val="en-US"/>
        </w:rPr>
        <w:t xml:space="preserve"> </w:t>
      </w:r>
    </w:p>
    <w:p w14:paraId="60BECFA6" w14:textId="53DBD9D6" w:rsidR="00B659E5" w:rsidRPr="00C66607" w:rsidRDefault="00B659E5" w:rsidP="00B659E5">
      <w:pPr>
        <w:shd w:val="clear" w:color="auto" w:fill="FFFFFF"/>
        <w:spacing w:line="240" w:lineRule="auto"/>
        <w:rPr>
          <w:rFonts w:ascii="Roboto" w:hAnsi="Roboto"/>
          <w:color w:val="444444"/>
          <w:sz w:val="21"/>
          <w:szCs w:val="21"/>
          <w:lang w:val="en-US"/>
        </w:rPr>
      </w:pPr>
    </w:p>
    <w:p w14:paraId="32798DB1" w14:textId="1EF9DF8B" w:rsidR="00B659E5" w:rsidRPr="00C66607" w:rsidRDefault="00AE124A" w:rsidP="00B659E5">
      <w:pPr>
        <w:shd w:val="clear" w:color="auto" w:fill="FFFFFF"/>
        <w:spacing w:line="240" w:lineRule="auto"/>
        <w:rPr>
          <w:rFonts w:ascii="Roboto" w:hAnsi="Roboto"/>
          <w:color w:val="444444"/>
          <w:sz w:val="21"/>
          <w:szCs w:val="21"/>
          <w:lang w:val="en-US"/>
        </w:rPr>
      </w:pPr>
      <w:r w:rsidRPr="00C66607">
        <w:rPr>
          <w:rFonts w:ascii="Roboto" w:hAnsi="Roboto"/>
          <w:color w:val="444444"/>
          <w:sz w:val="21"/>
          <w:szCs w:val="21"/>
          <w:lang w:val="en-US"/>
        </w:rPr>
        <w:t xml:space="preserve">Data modelling of </w:t>
      </w:r>
      <w:r w:rsidR="00C66607" w:rsidRPr="00C66607">
        <w:rPr>
          <w:rFonts w:ascii="Roboto" w:hAnsi="Roboto"/>
          <w:color w:val="444444"/>
          <w:sz w:val="21"/>
          <w:szCs w:val="21"/>
          <w:lang w:val="en-US"/>
        </w:rPr>
        <w:t>the dat</w:t>
      </w:r>
      <w:r w:rsidR="00C66607">
        <w:rPr>
          <w:rFonts w:ascii="Roboto" w:hAnsi="Roboto"/>
          <w:color w:val="444444"/>
          <w:sz w:val="21"/>
          <w:szCs w:val="21"/>
          <w:lang w:val="en-US"/>
        </w:rPr>
        <w:t>a base tables of Common Core</w:t>
      </w:r>
      <w:r w:rsidR="000D6DB2">
        <w:rPr>
          <w:rFonts w:ascii="Roboto" w:hAnsi="Roboto"/>
          <w:color w:val="444444"/>
          <w:sz w:val="21"/>
          <w:szCs w:val="21"/>
          <w:lang w:val="en-US"/>
        </w:rPr>
        <w:t>.</w:t>
      </w:r>
    </w:p>
    <w:p w14:paraId="0BBEB18B" w14:textId="1330F696" w:rsidR="009853E9" w:rsidRPr="00DA6E30" w:rsidRDefault="009853E9" w:rsidP="00943B06">
      <w:pPr>
        <w:rPr>
          <w:noProof/>
          <w:lang w:val="en-US"/>
        </w:r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Vídeo de tabla de diseño"/>
      </w:tblPr>
      <w:tblGrid>
        <w:gridCol w:w="5117"/>
        <w:gridCol w:w="3909"/>
      </w:tblGrid>
      <w:tr w:rsidR="00B61F85" w:rsidRPr="00CF693B" w14:paraId="680C183B" w14:textId="77777777" w:rsidTr="00BF457D">
        <w:tc>
          <w:tcPr>
            <w:tcW w:w="5310" w:type="dxa"/>
          </w:tcPr>
          <w:p w14:paraId="2DADCEE7" w14:textId="63E8ECF8" w:rsidR="00B61F85" w:rsidRPr="00A97EEC" w:rsidRDefault="00F572A8" w:rsidP="00BF45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D7C639" wp14:editId="4D527B69">
                  <wp:extent cx="1562100" cy="1371600"/>
                  <wp:effectExtent l="0" t="0" r="0" b="0"/>
                  <wp:docPr id="1958895683" name="Imagen 2" descr="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8895683" name="Imagen 2" descr="Diagrama&#10;&#10;Descripción generada automáticament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0" w:type="dxa"/>
            <w:tcMar>
              <w:left w:w="144" w:type="dxa"/>
            </w:tcMar>
          </w:tcPr>
          <w:p w14:paraId="7FE7509A" w14:textId="5E22FA43" w:rsidR="00B61F85" w:rsidRPr="00936196" w:rsidRDefault="00253AF2" w:rsidP="00BF457D">
            <w:pPr>
              <w:rPr>
                <w:noProof/>
                <w:lang w:val="en-US"/>
              </w:rPr>
            </w:pPr>
            <w:r>
              <w:rPr>
                <w:rStyle w:val="Textoennegrita"/>
                <w:noProof/>
                <w:lang w:val="en-US" w:bidi="es-ES"/>
              </w:rPr>
              <w:t>Data Modelling</w:t>
            </w:r>
            <w:r w:rsidR="00B61F85" w:rsidRPr="00936196">
              <w:rPr>
                <w:rStyle w:val="Textoennegrita"/>
                <w:noProof/>
                <w:lang w:val="en-US" w:bidi="es-ES"/>
              </w:rPr>
              <w:t>:</w:t>
            </w:r>
            <w:r w:rsidR="00B61F85" w:rsidRPr="00936196">
              <w:rPr>
                <w:noProof/>
                <w:lang w:val="en-US" w:bidi="es-ES"/>
              </w:rPr>
              <w:t xml:space="preserve"> </w:t>
            </w:r>
            <w:r w:rsidR="00936196" w:rsidRPr="00936196">
              <w:rPr>
                <w:noProof/>
                <w:lang w:val="en-US" w:bidi="es-ES"/>
              </w:rPr>
              <w:t>is a process of creating a visual or conceptual representation of data structures and their relationships. Data modeling helps to communicate connections between data points and structures, and to organize, measure, and manage data</w:t>
            </w:r>
            <w:r w:rsidR="008F2BBD">
              <w:rPr>
                <w:noProof/>
                <w:lang w:val="en-US" w:bidi="es-ES"/>
              </w:rPr>
              <w:t>.</w:t>
            </w:r>
          </w:p>
        </w:tc>
      </w:tr>
    </w:tbl>
    <w:p w14:paraId="330A8C0A" w14:textId="3DF8BF2C" w:rsidR="0026484A" w:rsidRPr="00CC539B" w:rsidRDefault="00253AF2" w:rsidP="002952EF">
      <w:pPr>
        <w:pStyle w:val="Ttulo1"/>
        <w:numPr>
          <w:ilvl w:val="0"/>
          <w:numId w:val="29"/>
        </w:numPr>
        <w:spacing w:line="192" w:lineRule="auto"/>
        <w:rPr>
          <w:noProof/>
          <w:lang w:val="en-US"/>
        </w:rPr>
      </w:pPr>
      <w:r w:rsidRPr="00CC539B">
        <w:rPr>
          <w:noProof/>
          <w:lang w:val="en-US" w:bidi="es-ES"/>
        </w:rPr>
        <w:t xml:space="preserve">Install VSCode </w:t>
      </w:r>
      <w:r w:rsidR="001A0F38" w:rsidRPr="00CC539B">
        <w:rPr>
          <w:noProof/>
          <w:lang w:val="en-US" w:bidi="es-ES"/>
        </w:rPr>
        <w:t>from Microsoft Store</w:t>
      </w:r>
    </w:p>
    <w:p w14:paraId="7EA3580C" w14:textId="03111B9B" w:rsidR="0026484A" w:rsidRPr="00136880" w:rsidRDefault="00A0056E" w:rsidP="00C32619">
      <w:pPr>
        <w:pStyle w:val="Prrafodelista"/>
        <w:numPr>
          <w:ilvl w:val="0"/>
          <w:numId w:val="20"/>
        </w:numPr>
        <w:rPr>
          <w:noProof/>
          <w:lang w:val="en-US" w:bidi="es-ES"/>
        </w:rPr>
      </w:pPr>
      <w:r w:rsidRPr="00136880">
        <w:rPr>
          <w:noProof/>
          <w:lang w:val="en-US" w:bidi="es-ES"/>
        </w:rPr>
        <w:t xml:space="preserve">Open </w:t>
      </w:r>
      <w:r w:rsidR="00D95CBB">
        <w:rPr>
          <w:noProof/>
          <w:lang w:val="en-US" w:bidi="es-ES"/>
        </w:rPr>
        <w:t xml:space="preserve">the </w:t>
      </w:r>
      <w:r w:rsidRPr="00136880">
        <w:rPr>
          <w:noProof/>
          <w:lang w:val="en-US" w:bidi="es-ES"/>
        </w:rPr>
        <w:t>Microsoft Store</w:t>
      </w:r>
      <w:r w:rsidR="00136880" w:rsidRPr="00136880">
        <w:rPr>
          <w:noProof/>
          <w:lang w:val="en-US" w:bidi="es-ES"/>
        </w:rPr>
        <w:t xml:space="preserve"> o</w:t>
      </w:r>
      <w:r w:rsidR="00D95CBB">
        <w:rPr>
          <w:noProof/>
          <w:lang w:val="en-US" w:bidi="es-ES"/>
        </w:rPr>
        <w:t>n</w:t>
      </w:r>
      <w:r w:rsidR="00136880" w:rsidRPr="00136880">
        <w:rPr>
          <w:noProof/>
          <w:lang w:val="en-US" w:bidi="es-ES"/>
        </w:rPr>
        <w:t xml:space="preserve"> W</w:t>
      </w:r>
      <w:r w:rsidR="00136880">
        <w:rPr>
          <w:noProof/>
          <w:lang w:val="en-US" w:bidi="es-ES"/>
        </w:rPr>
        <w:t>indows 11</w:t>
      </w:r>
    </w:p>
    <w:p w14:paraId="74CD84F8" w14:textId="521D9371" w:rsidR="00A0056E" w:rsidRPr="00472F2D" w:rsidRDefault="00472F2D" w:rsidP="00C32619">
      <w:pPr>
        <w:pStyle w:val="Prrafodelista"/>
        <w:numPr>
          <w:ilvl w:val="0"/>
          <w:numId w:val="20"/>
        </w:numPr>
        <w:rPr>
          <w:noProof/>
          <w:lang w:val="en-US" w:bidi="es-ES"/>
        </w:rPr>
      </w:pPr>
      <w:r w:rsidRPr="00472F2D">
        <w:rPr>
          <w:noProof/>
          <w:lang w:val="en-US" w:bidi="es-ES"/>
        </w:rPr>
        <w:t>Download</w:t>
      </w:r>
      <w:r w:rsidR="00D95CBB">
        <w:rPr>
          <w:noProof/>
          <w:lang w:val="en-US" w:bidi="es-ES"/>
        </w:rPr>
        <w:t xml:space="preserve"> </w:t>
      </w:r>
      <w:hyperlink r:id="rId12" w:history="1">
        <w:r w:rsidRPr="00472F2D">
          <w:rPr>
            <w:rStyle w:val="Hipervnculo"/>
            <w:noProof/>
            <w:lang w:val="en-US" w:bidi="es-ES"/>
          </w:rPr>
          <w:t>Visual Studio</w:t>
        </w:r>
      </w:hyperlink>
      <w:r>
        <w:rPr>
          <w:noProof/>
          <w:lang w:val="en-US" w:bidi="es-ES"/>
        </w:rPr>
        <w:t xml:space="preserve"> or</w:t>
      </w:r>
      <w:r w:rsidR="005E4AB3">
        <w:rPr>
          <w:noProof/>
          <w:lang w:val="en-US" w:bidi="es-ES"/>
        </w:rPr>
        <w:t xml:space="preserve"> </w:t>
      </w:r>
      <w:r w:rsidR="002B14F0" w:rsidRPr="002B14F0">
        <w:rPr>
          <w:noProof/>
          <w:lang w:val="en-US" w:bidi="es-ES"/>
        </w:rPr>
        <w:t>download it from the Microsoft Store on Windows 11 as follows</w:t>
      </w:r>
      <w:r>
        <w:rPr>
          <w:noProof/>
          <w:lang w:val="en-US" w:bidi="es-ES"/>
        </w:rPr>
        <w:t>: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17"/>
        <w:gridCol w:w="3909"/>
      </w:tblGrid>
      <w:tr w:rsidR="00C32619" w:rsidRPr="00936196" w14:paraId="3000DAE7" w14:textId="77777777" w:rsidTr="00EF0277">
        <w:tc>
          <w:tcPr>
            <w:tcW w:w="5310" w:type="dxa"/>
          </w:tcPr>
          <w:p w14:paraId="75B34B47" w14:textId="52956E8D" w:rsidR="00C32619" w:rsidRPr="00A97EEC" w:rsidRDefault="002A24DC" w:rsidP="00EF02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BEFB1A" wp14:editId="2A8FE648">
                  <wp:extent cx="3249295" cy="4044950"/>
                  <wp:effectExtent l="0" t="0" r="8255" b="0"/>
                  <wp:docPr id="1699854457" name="Imagen 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9854457" name="Imagen 3" descr="Interfaz de usuario gráfica, Aplicación&#10;&#10;Descripción generada automáticament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295" cy="404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0" w:type="dxa"/>
            <w:tcMar>
              <w:left w:w="144" w:type="dxa"/>
            </w:tcMar>
          </w:tcPr>
          <w:p w14:paraId="7A5BD4D5" w14:textId="05F70774" w:rsidR="00C32619" w:rsidRPr="00BA1875" w:rsidRDefault="002A24DC" w:rsidP="00BA1875">
            <w:pPr>
              <w:pStyle w:val="Prrafodelista"/>
              <w:numPr>
                <w:ilvl w:val="0"/>
                <w:numId w:val="20"/>
              </w:numPr>
              <w:rPr>
                <w:noProof/>
                <w:lang w:val="en-US"/>
              </w:rPr>
            </w:pPr>
            <w:r w:rsidRPr="00BA1875">
              <w:rPr>
                <w:rStyle w:val="Textoennegrita"/>
                <w:noProof/>
                <w:lang w:val="en-US" w:bidi="es-ES"/>
              </w:rPr>
              <w:t>Install</w:t>
            </w:r>
            <w:r w:rsidR="00C32619" w:rsidRPr="00BA1875">
              <w:rPr>
                <w:rStyle w:val="Textoennegrita"/>
                <w:noProof/>
                <w:lang w:val="en-US" w:bidi="es-ES"/>
              </w:rPr>
              <w:t>:</w:t>
            </w:r>
            <w:r w:rsidR="00C32619" w:rsidRPr="00BA1875">
              <w:rPr>
                <w:noProof/>
                <w:lang w:val="en-US" w:bidi="es-ES"/>
              </w:rPr>
              <w:t xml:space="preserve"> </w:t>
            </w:r>
            <w:r w:rsidR="00794296" w:rsidRPr="00794296">
              <w:rPr>
                <w:noProof/>
                <w:lang w:val="en-US" w:bidi="es-ES"/>
              </w:rPr>
              <w:t>Click the Free button, then the Install button will appear. Click on it and follow the VS Code instructions</w:t>
            </w:r>
            <w:r w:rsidR="00E8420B">
              <w:rPr>
                <w:noProof/>
                <w:lang w:val="en-US" w:bidi="es-ES"/>
              </w:rPr>
              <w:t>.</w:t>
            </w:r>
          </w:p>
        </w:tc>
      </w:tr>
    </w:tbl>
    <w:p w14:paraId="4B6ED377" w14:textId="77777777" w:rsidR="00C32619" w:rsidRPr="00C32619" w:rsidRDefault="00C32619" w:rsidP="006B0B82">
      <w:pPr>
        <w:rPr>
          <w:noProof/>
          <w:lang w:val="en-US"/>
        </w:rPr>
      </w:pPr>
    </w:p>
    <w:p w14:paraId="5B75C60F" w14:textId="4C551DF5" w:rsidR="0026484A" w:rsidRPr="00EA0311" w:rsidRDefault="00E8420B" w:rsidP="002952EF">
      <w:pPr>
        <w:pStyle w:val="Encabezado1saltodepgina"/>
        <w:numPr>
          <w:ilvl w:val="0"/>
          <w:numId w:val="29"/>
        </w:numPr>
        <w:rPr>
          <w:noProof/>
        </w:rPr>
      </w:pPr>
      <w:r w:rsidRPr="00EA0311">
        <w:rPr>
          <w:noProof/>
          <w:lang w:bidi="es-ES"/>
        </w:rPr>
        <w:lastRenderedPageBreak/>
        <w:t xml:space="preserve">Install python 3.10 </w:t>
      </w:r>
      <w:r w:rsidR="002952EF">
        <w:rPr>
          <w:noProof/>
          <w:lang w:bidi="es-ES"/>
        </w:rPr>
        <w:t>-</w:t>
      </w:r>
      <w:r w:rsidR="00A749F0" w:rsidRPr="00EA0311">
        <w:rPr>
          <w:noProof/>
          <w:lang w:bidi="es-ES"/>
        </w:rPr>
        <w:t xml:space="preserve"> Microsoft Store</w:t>
      </w:r>
    </w:p>
    <w:p w14:paraId="400D5F4E" w14:textId="77777777" w:rsidR="00684957" w:rsidRPr="00136880" w:rsidRDefault="00684957" w:rsidP="00684957">
      <w:pPr>
        <w:pStyle w:val="Prrafodelista"/>
        <w:numPr>
          <w:ilvl w:val="0"/>
          <w:numId w:val="22"/>
        </w:numPr>
        <w:rPr>
          <w:noProof/>
          <w:lang w:val="en-US" w:bidi="es-ES"/>
        </w:rPr>
      </w:pPr>
      <w:r w:rsidRPr="00136880">
        <w:rPr>
          <w:noProof/>
          <w:lang w:val="en-US" w:bidi="es-ES"/>
        </w:rPr>
        <w:t>Open Microsoft Store of W</w:t>
      </w:r>
      <w:r>
        <w:rPr>
          <w:noProof/>
          <w:lang w:val="en-US" w:bidi="es-ES"/>
        </w:rPr>
        <w:t>indows 11</w:t>
      </w:r>
    </w:p>
    <w:p w14:paraId="2C5D579F" w14:textId="34EDEEDF" w:rsidR="00F54BD0" w:rsidRPr="001751C6" w:rsidRDefault="00684957" w:rsidP="0026504D">
      <w:pPr>
        <w:pStyle w:val="Prrafodelista"/>
        <w:numPr>
          <w:ilvl w:val="0"/>
          <w:numId w:val="22"/>
        </w:numPr>
        <w:rPr>
          <w:noProof/>
          <w:lang w:val="en-US" w:bidi="es-ES"/>
        </w:rPr>
      </w:pPr>
      <w:r w:rsidRPr="00472F2D">
        <w:rPr>
          <w:noProof/>
          <w:lang w:val="en-US" w:bidi="es-ES"/>
        </w:rPr>
        <w:t xml:space="preserve">Download </w:t>
      </w:r>
      <w:hyperlink r:id="rId14" w:history="1">
        <w:r w:rsidR="00DA6E30">
          <w:rPr>
            <w:rStyle w:val="Hipervnculo"/>
            <w:noProof/>
            <w:lang w:val="en-US" w:bidi="es-ES"/>
          </w:rPr>
          <w:t>python3.10</w:t>
        </w:r>
      </w:hyperlink>
      <w:r w:rsidRPr="00DA6E30">
        <w:rPr>
          <w:noProof/>
          <w:lang w:val="en-US" w:bidi="es-ES"/>
        </w:rPr>
        <w:t xml:space="preserve"> or </w:t>
      </w:r>
      <w:r w:rsidR="001751C6" w:rsidRPr="002B14F0">
        <w:rPr>
          <w:noProof/>
          <w:lang w:val="en-US" w:bidi="es-ES"/>
        </w:rPr>
        <w:t>download it from the Microsoft Store on Windows 11 as follows</w:t>
      </w:r>
      <w:r w:rsidRPr="00DA6E30">
        <w:rPr>
          <w:noProof/>
          <w:lang w:val="en-US" w:bidi="es-ES"/>
        </w:rPr>
        <w:t>: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17"/>
        <w:gridCol w:w="3909"/>
      </w:tblGrid>
      <w:tr w:rsidR="00E8420B" w:rsidRPr="002929DD" w14:paraId="5EFA83ED" w14:textId="77777777" w:rsidTr="00EF0277">
        <w:tc>
          <w:tcPr>
            <w:tcW w:w="5310" w:type="dxa"/>
          </w:tcPr>
          <w:p w14:paraId="39B4AFA8" w14:textId="71A85ED0" w:rsidR="00E8420B" w:rsidRPr="00634793" w:rsidRDefault="003D7FA5" w:rsidP="00EF0277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EA44ED7" wp14:editId="2BAB9CBA">
                  <wp:extent cx="3246120" cy="3832860"/>
                  <wp:effectExtent l="0" t="0" r="0" b="0"/>
                  <wp:docPr id="1084216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6120" cy="3832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0" w:type="dxa"/>
            <w:tcMar>
              <w:left w:w="144" w:type="dxa"/>
            </w:tcMar>
          </w:tcPr>
          <w:p w14:paraId="63C3860D" w14:textId="23A42859" w:rsidR="00E8420B" w:rsidRPr="002929DD" w:rsidRDefault="00E8420B" w:rsidP="002929DD">
            <w:pPr>
              <w:pStyle w:val="Prrafodelista"/>
              <w:numPr>
                <w:ilvl w:val="0"/>
                <w:numId w:val="22"/>
              </w:numPr>
              <w:rPr>
                <w:noProof/>
                <w:lang w:val="en-US"/>
              </w:rPr>
            </w:pPr>
            <w:r w:rsidRPr="002929DD">
              <w:rPr>
                <w:rStyle w:val="Textoennegrita"/>
                <w:noProof/>
                <w:lang w:val="en-US" w:bidi="es-ES"/>
              </w:rPr>
              <w:t>Install:</w:t>
            </w:r>
            <w:r w:rsidRPr="002929DD">
              <w:rPr>
                <w:noProof/>
                <w:lang w:val="en-US" w:bidi="es-ES"/>
              </w:rPr>
              <w:t xml:space="preserve"> </w:t>
            </w:r>
            <w:r w:rsidR="001751C6" w:rsidRPr="002929DD">
              <w:rPr>
                <w:noProof/>
                <w:lang w:val="en-US" w:bidi="es-ES"/>
              </w:rPr>
              <w:t xml:space="preserve">Click the Free button, then the Install button will appear. Click on it and follow the python 3.10 </w:t>
            </w:r>
            <w:r w:rsidR="001751C6" w:rsidRPr="00F81632">
              <w:rPr>
                <w:noProof/>
                <w:u w:val="single"/>
                <w:lang w:val="en-US" w:bidi="es-ES"/>
              </w:rPr>
              <w:t>instructions</w:t>
            </w:r>
            <w:r w:rsidRPr="002929DD">
              <w:rPr>
                <w:noProof/>
                <w:lang w:val="en-US" w:bidi="es-ES"/>
              </w:rPr>
              <w:t>.</w:t>
            </w:r>
          </w:p>
        </w:tc>
      </w:tr>
    </w:tbl>
    <w:p w14:paraId="13F7405D" w14:textId="08568061" w:rsidR="0026484A" w:rsidRPr="002929DD" w:rsidRDefault="0026484A" w:rsidP="0026484A">
      <w:pPr>
        <w:rPr>
          <w:noProof/>
          <w:lang w:val="en-US"/>
        </w:rPr>
      </w:pPr>
    </w:p>
    <w:p w14:paraId="0F6CDBD9" w14:textId="23467DF3" w:rsidR="00457BEB" w:rsidRPr="00A97EEC" w:rsidRDefault="005B78C4" w:rsidP="007B7100">
      <w:pPr>
        <w:pStyle w:val="Ttulo1"/>
        <w:numPr>
          <w:ilvl w:val="0"/>
          <w:numId w:val="29"/>
        </w:numPr>
        <w:spacing w:line="192" w:lineRule="auto"/>
        <w:rPr>
          <w:noProof/>
        </w:rPr>
      </w:pPr>
      <w:r>
        <w:rPr>
          <w:noProof/>
          <w:lang w:bidi="es-ES"/>
        </w:rPr>
        <w:t>Python virtual environment</w:t>
      </w:r>
    </w:p>
    <w:p w14:paraId="5DCA64B1" w14:textId="77777777" w:rsidR="000A5659" w:rsidRDefault="00ED05BB" w:rsidP="00B53817">
      <w:pPr>
        <w:pStyle w:val="Prrafodelista"/>
        <w:numPr>
          <w:ilvl w:val="0"/>
          <w:numId w:val="23"/>
        </w:numPr>
        <w:rPr>
          <w:noProof/>
          <w:lang w:val="en-US"/>
        </w:rPr>
      </w:pPr>
      <w:r w:rsidRPr="00ED05BB">
        <w:rPr>
          <w:noProof/>
          <w:lang w:val="en-US" w:bidi="es-ES"/>
        </w:rPr>
        <w:t>Create a folder on the desktop called “wsdmv,” which stands for “WorkSpace Data Model Visualization"</w:t>
      </w:r>
    </w:p>
    <w:p w14:paraId="0EDD804F" w14:textId="3885C423" w:rsidR="009853E9" w:rsidRPr="000A5659" w:rsidRDefault="000A5659" w:rsidP="00B53817">
      <w:pPr>
        <w:pStyle w:val="Prrafodelista"/>
        <w:numPr>
          <w:ilvl w:val="0"/>
          <w:numId w:val="23"/>
        </w:numPr>
        <w:rPr>
          <w:noProof/>
          <w:lang w:val="en-US"/>
        </w:rPr>
      </w:pPr>
      <w:r w:rsidRPr="000A5659">
        <w:rPr>
          <w:noProof/>
          <w:lang w:val="en-US" w:bidi="es-ES"/>
        </w:rPr>
        <w:t>Inside the folder “wsdmv,” create a new folder called “.venvs.”</w:t>
      </w:r>
    </w:p>
    <w:p w14:paraId="7F6450BA" w14:textId="5811430E" w:rsidR="000A5659" w:rsidRDefault="00816C48" w:rsidP="00B53817">
      <w:pPr>
        <w:pStyle w:val="Prrafodelista"/>
        <w:numPr>
          <w:ilvl w:val="0"/>
          <w:numId w:val="23"/>
        </w:numPr>
        <w:rPr>
          <w:noProof/>
          <w:lang w:val="en-US"/>
        </w:rPr>
      </w:pPr>
      <w:r w:rsidRPr="00816C48">
        <w:rPr>
          <w:noProof/>
          <w:lang w:val="en-US" w:bidi="es-ES"/>
        </w:rPr>
        <w:t>Open a Windows terminal and navigate to the folder</w:t>
      </w:r>
      <w:r w:rsidR="00791CC6">
        <w:rPr>
          <w:noProof/>
          <w:lang w:val="en-US" w:bidi="es-ES"/>
        </w:rPr>
        <w:t xml:space="preserve"> </w:t>
      </w:r>
      <w:r w:rsidR="006777EC">
        <w:rPr>
          <w:noProof/>
          <w:lang w:val="en-US" w:bidi="es-ES"/>
        </w:rPr>
        <w:t>./wsdmv/</w:t>
      </w:r>
    </w:p>
    <w:p w14:paraId="6B756755" w14:textId="36A38081" w:rsidR="006777EC" w:rsidRPr="00B74067" w:rsidRDefault="00D65E52" w:rsidP="00A24630">
      <w:pPr>
        <w:pStyle w:val="Prrafodelista"/>
        <w:rPr>
          <w:rFonts w:ascii="Ink Free" w:hAnsi="Ink Free" w:cs="Arabic Typesetting"/>
          <w:noProof/>
          <w:lang w:val="en-US"/>
        </w:rPr>
      </w:pPr>
      <w:r>
        <w:rPr>
          <w:rFonts w:ascii="Ink Free" w:hAnsi="Ink Free" w:cs="Arabic Typesetting"/>
          <w:lang w:val="en-US"/>
        </w:rPr>
        <w:t>c</w:t>
      </w:r>
      <w:r w:rsidR="00926946" w:rsidRPr="00B74067">
        <w:rPr>
          <w:rFonts w:ascii="Ink Free" w:hAnsi="Ink Free" w:cs="Arabic Typesetting"/>
          <w:lang w:val="en-US"/>
        </w:rPr>
        <w:t>d “</w:t>
      </w:r>
      <w:r w:rsidR="001472DA" w:rsidRPr="00B74067">
        <w:rPr>
          <w:rFonts w:ascii="Ink Free" w:hAnsi="Ink Free" w:cs="Arabic Typesetting"/>
          <w:lang w:val="en-US"/>
        </w:rPr>
        <w:t>C:\Users\$REPLACEFORYOURWINDOWSUSER\OneDrive - Otto Group\</w:t>
      </w:r>
      <w:r w:rsidR="00926946" w:rsidRPr="00B74067">
        <w:rPr>
          <w:rFonts w:ascii="Ink Free" w:hAnsi="Ink Free" w:cs="Arabic Typesetting"/>
          <w:lang w:val="en-US"/>
        </w:rPr>
        <w:t>Desktop</w:t>
      </w:r>
      <w:r w:rsidR="001472DA" w:rsidRPr="00B74067">
        <w:rPr>
          <w:rFonts w:ascii="Ink Free" w:hAnsi="Ink Free" w:cs="Arabic Typesetting"/>
          <w:lang w:val="en-US"/>
        </w:rPr>
        <w:t>\</w:t>
      </w:r>
      <w:proofErr w:type="spellStart"/>
      <w:r w:rsidR="001472DA" w:rsidRPr="00B74067">
        <w:rPr>
          <w:rFonts w:ascii="Ink Free" w:hAnsi="Ink Free" w:cs="Arabic Typesetting"/>
          <w:lang w:val="en-US"/>
        </w:rPr>
        <w:t>wsdmv</w:t>
      </w:r>
      <w:proofErr w:type="spellEnd"/>
      <w:r w:rsidR="001472DA" w:rsidRPr="00B74067">
        <w:rPr>
          <w:rFonts w:ascii="Ink Free" w:hAnsi="Ink Free" w:cs="Arabic Typesetting"/>
          <w:lang w:val="en-US"/>
        </w:rPr>
        <w:t>\</w:t>
      </w:r>
      <w:r w:rsidR="00926946" w:rsidRPr="00B74067">
        <w:rPr>
          <w:rFonts w:ascii="Ink Free" w:hAnsi="Ink Free" w:cs="Arabic Typesetting"/>
          <w:lang w:val="en-US"/>
        </w:rPr>
        <w:t>”</w:t>
      </w:r>
    </w:p>
    <w:p w14:paraId="6DA987CE" w14:textId="4319FCA2" w:rsidR="006777EC" w:rsidRDefault="00601530" w:rsidP="00B53817">
      <w:pPr>
        <w:pStyle w:val="Prrafodelista"/>
        <w:numPr>
          <w:ilvl w:val="0"/>
          <w:numId w:val="23"/>
        </w:numPr>
        <w:rPr>
          <w:noProof/>
          <w:lang w:val="en-US"/>
        </w:rPr>
      </w:pPr>
      <w:r w:rsidRPr="00601530">
        <w:rPr>
          <w:lang w:val="en-US"/>
        </w:rPr>
        <w:t xml:space="preserve">Create the virtual environment by executing the following </w:t>
      </w:r>
      <w:r w:rsidRPr="00B12B9B">
        <w:rPr>
          <w:lang w:val="en-US"/>
        </w:rPr>
        <w:t>comman</w:t>
      </w:r>
      <w:r w:rsidR="00720067" w:rsidRPr="00B12B9B">
        <w:rPr>
          <w:noProof/>
          <w:lang w:val="en-US" w:bidi="es-ES"/>
        </w:rPr>
        <w:t>d</w:t>
      </w:r>
    </w:p>
    <w:p w14:paraId="2B7D8EA1" w14:textId="534ED2A7" w:rsidR="0035461A" w:rsidRPr="00B74067" w:rsidRDefault="00544945" w:rsidP="00A24630">
      <w:pPr>
        <w:pStyle w:val="Prrafodelista"/>
        <w:rPr>
          <w:rFonts w:ascii="Ink Free" w:hAnsi="Ink Free"/>
          <w:noProof/>
          <w:lang w:val="en-US"/>
        </w:rPr>
      </w:pPr>
      <w:r w:rsidRPr="00B74067">
        <w:rPr>
          <w:rFonts w:ascii="Ink Free" w:hAnsi="Ink Free" w:cs="Calibri"/>
          <w:lang w:val="en-US"/>
        </w:rPr>
        <w:t>C:\Users\$REPLACEFORYOURWINDOWSUSER\OneDrive - Otto Group\Desktop\</w:t>
      </w:r>
      <w:proofErr w:type="spellStart"/>
      <w:r w:rsidRPr="00B74067">
        <w:rPr>
          <w:rFonts w:ascii="Ink Free" w:hAnsi="Ink Free" w:cs="Calibri"/>
          <w:lang w:val="en-US"/>
        </w:rPr>
        <w:t>wsdmv</w:t>
      </w:r>
      <w:proofErr w:type="spellEnd"/>
      <w:r w:rsidRPr="00B74067">
        <w:rPr>
          <w:rFonts w:ascii="Ink Free" w:hAnsi="Ink Free" w:cs="Calibri"/>
          <w:lang w:val="en-US"/>
        </w:rPr>
        <w:t>&gt;</w:t>
      </w:r>
      <w:r w:rsidRPr="00A24630">
        <w:rPr>
          <w:rFonts w:ascii="Ink Free" w:hAnsi="Ink Free" w:cs="Calibri"/>
          <w:b/>
          <w:bCs/>
          <w:lang w:val="en-US"/>
        </w:rPr>
        <w:t xml:space="preserve">python3.10 -m </w:t>
      </w:r>
      <w:proofErr w:type="spellStart"/>
      <w:proofErr w:type="gramStart"/>
      <w:r w:rsidRPr="00A24630">
        <w:rPr>
          <w:rFonts w:ascii="Ink Free" w:hAnsi="Ink Free" w:cs="Calibri"/>
          <w:b/>
          <w:bCs/>
          <w:lang w:val="en-US"/>
        </w:rPr>
        <w:t>venv</w:t>
      </w:r>
      <w:proofErr w:type="spellEnd"/>
      <w:r w:rsidRPr="004F00E8">
        <w:rPr>
          <w:rFonts w:ascii="Ink Free" w:hAnsi="Ink Free" w:cs="Calibri"/>
          <w:b/>
          <w:bCs/>
          <w:lang w:val="en-US"/>
        </w:rPr>
        <w:t xml:space="preserve"> </w:t>
      </w:r>
      <w:r w:rsidR="004F00E8" w:rsidRPr="004F00E8">
        <w:rPr>
          <w:rFonts w:ascii="Ink Free" w:hAnsi="Ink Free" w:cs="Calibri"/>
          <w:b/>
          <w:bCs/>
          <w:lang w:val="en-US"/>
        </w:rPr>
        <w:t>.</w:t>
      </w:r>
      <w:proofErr w:type="spellStart"/>
      <w:r w:rsidRPr="004F00E8">
        <w:rPr>
          <w:rFonts w:ascii="Ink Free" w:hAnsi="Ink Free" w:cs="Calibri"/>
          <w:b/>
          <w:bCs/>
          <w:lang w:val="en-US"/>
        </w:rPr>
        <w:t>venvs</w:t>
      </w:r>
      <w:proofErr w:type="spellEnd"/>
      <w:proofErr w:type="gramEnd"/>
    </w:p>
    <w:p w14:paraId="1B39E772" w14:textId="38CC1A1D" w:rsidR="00720067" w:rsidRDefault="00202EDF" w:rsidP="00B53817">
      <w:pPr>
        <w:pStyle w:val="Prrafodelista"/>
        <w:numPr>
          <w:ilvl w:val="0"/>
          <w:numId w:val="23"/>
        </w:numPr>
        <w:rPr>
          <w:noProof/>
          <w:lang w:val="en-US"/>
        </w:rPr>
      </w:pPr>
      <w:r>
        <w:rPr>
          <w:noProof/>
          <w:lang w:val="en-US" w:bidi="es-ES"/>
        </w:rPr>
        <w:t xml:space="preserve">Go to </w:t>
      </w:r>
      <w:r w:rsidR="00EE36AF">
        <w:rPr>
          <w:noProof/>
          <w:lang w:val="en-US" w:bidi="es-ES"/>
        </w:rPr>
        <w:t xml:space="preserve">the </w:t>
      </w:r>
      <w:r>
        <w:rPr>
          <w:noProof/>
          <w:lang w:val="en-US" w:bidi="es-ES"/>
        </w:rPr>
        <w:t>.venvs folder</w:t>
      </w:r>
    </w:p>
    <w:p w14:paraId="5A521319" w14:textId="5A100DAE" w:rsidR="00202EDF" w:rsidRPr="004F00E8" w:rsidRDefault="00D65E52" w:rsidP="00202EDF">
      <w:pPr>
        <w:pStyle w:val="Prrafodelista"/>
        <w:rPr>
          <w:rFonts w:ascii="Ink Free" w:hAnsi="Ink Free"/>
          <w:noProof/>
          <w:lang w:val="en-US"/>
        </w:rPr>
      </w:pPr>
      <w:r w:rsidRPr="004F00E8">
        <w:rPr>
          <w:rFonts w:ascii="Ink Free" w:hAnsi="Ink Free"/>
          <w:noProof/>
          <w:lang w:val="en-US" w:bidi="es-ES"/>
        </w:rPr>
        <w:t>c</w:t>
      </w:r>
      <w:r w:rsidR="00202EDF" w:rsidRPr="004F00E8">
        <w:rPr>
          <w:rFonts w:ascii="Ink Free" w:hAnsi="Ink Free"/>
          <w:noProof/>
          <w:lang w:val="en-US" w:bidi="es-ES"/>
        </w:rPr>
        <w:t xml:space="preserve">d </w:t>
      </w:r>
      <w:r w:rsidRPr="004F00E8">
        <w:rPr>
          <w:rFonts w:ascii="Ink Free" w:hAnsi="Ink Free"/>
          <w:noProof/>
          <w:lang w:val="en-US" w:bidi="es-ES"/>
        </w:rPr>
        <w:t>.venvs</w:t>
      </w:r>
    </w:p>
    <w:p w14:paraId="37742447" w14:textId="75535F3B" w:rsidR="00202EDF" w:rsidRDefault="00F47AF2" w:rsidP="00B53817">
      <w:pPr>
        <w:pStyle w:val="Prrafodelista"/>
        <w:numPr>
          <w:ilvl w:val="0"/>
          <w:numId w:val="23"/>
        </w:numPr>
        <w:rPr>
          <w:noProof/>
          <w:lang w:val="en-US"/>
        </w:rPr>
      </w:pPr>
      <w:r w:rsidRPr="00F47AF2">
        <w:rPr>
          <w:noProof/>
          <w:lang w:val="en-US" w:bidi="es-ES"/>
        </w:rPr>
        <w:t>Check if the .venvs folder has the following structure</w:t>
      </w:r>
      <w:r w:rsidR="00625D84">
        <w:rPr>
          <w:noProof/>
          <w:lang w:val="en-US" w:bidi="es-ES"/>
        </w:rPr>
        <w:t>:</w:t>
      </w:r>
    </w:p>
    <w:p w14:paraId="363E37C9" w14:textId="75A38577" w:rsidR="00625D84" w:rsidRDefault="00625D84" w:rsidP="00CF28F1">
      <w:pPr>
        <w:pStyle w:val="Prrafodelista"/>
        <w:rPr>
          <w:noProof/>
          <w:lang w:val="en-US"/>
        </w:rPr>
      </w:pPr>
      <w:r>
        <w:rPr>
          <w:noProof/>
          <w:lang w:val="en-US"/>
        </w:rPr>
        <w:t>\Include</w:t>
      </w:r>
    </w:p>
    <w:p w14:paraId="598D9E7E" w14:textId="49F0E8B2" w:rsidR="00CF28F1" w:rsidRPr="00CF28F1" w:rsidRDefault="00CF28F1" w:rsidP="001B5C5D">
      <w:pPr>
        <w:pStyle w:val="Prrafodelista"/>
        <w:rPr>
          <w:noProof/>
          <w:lang w:val="en-US"/>
        </w:rPr>
      </w:pPr>
      <w:r>
        <w:rPr>
          <w:noProof/>
          <w:lang w:val="en-US"/>
        </w:rPr>
        <w:lastRenderedPageBreak/>
        <w:t>\</w:t>
      </w:r>
      <w:r w:rsidRPr="00CF28F1">
        <w:rPr>
          <w:noProof/>
          <w:lang w:val="en-US"/>
        </w:rPr>
        <w:t>Lib</w:t>
      </w:r>
    </w:p>
    <w:p w14:paraId="29063CBD" w14:textId="3A1BBFD1" w:rsidR="00CF28F1" w:rsidRPr="00CF28F1" w:rsidRDefault="00CF28F1" w:rsidP="001B5C5D">
      <w:pPr>
        <w:pStyle w:val="Prrafodelista"/>
        <w:rPr>
          <w:noProof/>
          <w:lang w:val="en-US"/>
        </w:rPr>
      </w:pPr>
      <w:r>
        <w:rPr>
          <w:noProof/>
          <w:lang w:val="en-US"/>
        </w:rPr>
        <w:t>\</w:t>
      </w:r>
      <w:r w:rsidRPr="00CF28F1">
        <w:rPr>
          <w:noProof/>
          <w:lang w:val="en-US"/>
        </w:rPr>
        <w:t>pyvenv.cfg</w:t>
      </w:r>
    </w:p>
    <w:p w14:paraId="57DFCBED" w14:textId="559A95E2" w:rsidR="00625D84" w:rsidRDefault="00CF28F1" w:rsidP="001B5C5D">
      <w:pPr>
        <w:pStyle w:val="Prrafodelista"/>
        <w:rPr>
          <w:noProof/>
          <w:lang w:val="en-US"/>
        </w:rPr>
      </w:pPr>
      <w:r>
        <w:rPr>
          <w:noProof/>
          <w:lang w:val="en-US"/>
        </w:rPr>
        <w:t>\</w:t>
      </w:r>
      <w:r w:rsidRPr="00CF28F1">
        <w:rPr>
          <w:noProof/>
          <w:lang w:val="en-US"/>
        </w:rPr>
        <w:t>Scripts</w:t>
      </w:r>
    </w:p>
    <w:p w14:paraId="25365CA8" w14:textId="5088616D" w:rsidR="008749B6" w:rsidRDefault="008749B6" w:rsidP="008749B6">
      <w:pPr>
        <w:pStyle w:val="Prrafodelista"/>
        <w:numPr>
          <w:ilvl w:val="0"/>
          <w:numId w:val="23"/>
        </w:numPr>
        <w:rPr>
          <w:noProof/>
          <w:lang w:val="en-US"/>
        </w:rPr>
      </w:pPr>
      <w:r>
        <w:rPr>
          <w:noProof/>
          <w:lang w:val="en-US" w:bidi="es-ES"/>
        </w:rPr>
        <w:t xml:space="preserve">Activate the </w:t>
      </w:r>
      <w:r w:rsidR="00262D7F">
        <w:rPr>
          <w:noProof/>
          <w:lang w:val="en-US" w:bidi="es-ES"/>
        </w:rPr>
        <w:t>P</w:t>
      </w:r>
      <w:r>
        <w:rPr>
          <w:noProof/>
          <w:lang w:val="en-US" w:bidi="es-ES"/>
        </w:rPr>
        <w:t>ython virtual environment</w:t>
      </w:r>
    </w:p>
    <w:p w14:paraId="479006CE" w14:textId="747B0551" w:rsidR="00625D84" w:rsidRPr="00A03D6B" w:rsidRDefault="00A03D6B" w:rsidP="008749B6">
      <w:pPr>
        <w:pStyle w:val="Prrafodelista"/>
        <w:rPr>
          <w:rFonts w:ascii="Ink Free" w:hAnsi="Ink Free"/>
          <w:noProof/>
          <w:lang w:val="en-US"/>
        </w:rPr>
      </w:pPr>
      <w:r w:rsidRPr="00A03D6B">
        <w:rPr>
          <w:rFonts w:ascii="Ink Free" w:hAnsi="Ink Free" w:cs="Calibri"/>
          <w:lang w:val="en-US"/>
        </w:rPr>
        <w:t>C:\Users\$REPLACEFORYOURWINDOWSUSER\OneDrive - Otto Group\Desktop\</w:t>
      </w:r>
      <w:proofErr w:type="spellStart"/>
      <w:r w:rsidRPr="00A03D6B">
        <w:rPr>
          <w:rFonts w:ascii="Ink Free" w:hAnsi="Ink Free" w:cs="Calibri"/>
          <w:lang w:val="en-US"/>
        </w:rPr>
        <w:t>wsdmv</w:t>
      </w:r>
      <w:proofErr w:type="spellEnd"/>
      <w:r w:rsidRPr="00A03D6B">
        <w:rPr>
          <w:rFonts w:ascii="Ink Free" w:hAnsi="Ink Free" w:cs="Calibri"/>
          <w:lang w:val="en-US"/>
        </w:rPr>
        <w:t>\.</w:t>
      </w:r>
      <w:proofErr w:type="spellStart"/>
      <w:r w:rsidRPr="00A03D6B">
        <w:rPr>
          <w:rFonts w:ascii="Ink Free" w:hAnsi="Ink Free" w:cs="Calibri"/>
          <w:lang w:val="en-US"/>
        </w:rPr>
        <w:t>venvs</w:t>
      </w:r>
      <w:proofErr w:type="spellEnd"/>
      <w:r w:rsidRPr="00A03D6B">
        <w:rPr>
          <w:rFonts w:ascii="Ink Free" w:hAnsi="Ink Free" w:cs="Calibri"/>
          <w:lang w:val="en-US"/>
        </w:rPr>
        <w:t>\Scripts&gt;.\activate</w:t>
      </w:r>
      <w:r w:rsidR="008749B6" w:rsidRPr="00A03D6B">
        <w:rPr>
          <w:rFonts w:ascii="Ink Free" w:hAnsi="Ink Free"/>
          <w:noProof/>
          <w:lang w:val="en-US" w:bidi="es-ES"/>
        </w:rPr>
        <w:t xml:space="preserve"> </w:t>
      </w:r>
    </w:p>
    <w:p w14:paraId="6A704EC7" w14:textId="160BAD66" w:rsidR="008749B6" w:rsidRPr="003A323D" w:rsidRDefault="00555CFE" w:rsidP="00B53817">
      <w:pPr>
        <w:pStyle w:val="Prrafodelista"/>
        <w:numPr>
          <w:ilvl w:val="0"/>
          <w:numId w:val="23"/>
        </w:numPr>
        <w:rPr>
          <w:noProof/>
          <w:lang w:val="en-US"/>
        </w:rPr>
      </w:pPr>
      <w:r w:rsidRPr="00555CFE">
        <w:rPr>
          <w:noProof/>
          <w:lang w:val="en-US" w:bidi="es-ES"/>
        </w:rPr>
        <w:t>Add the requirements.txt file to the path</w:t>
      </w:r>
      <w:r w:rsidR="008579B5">
        <w:rPr>
          <w:noProof/>
          <w:lang w:val="en-US" w:bidi="es-ES"/>
        </w:rPr>
        <w:t xml:space="preserve"> </w:t>
      </w:r>
      <w:r w:rsidR="003A323D" w:rsidRPr="003A323D">
        <w:rPr>
          <w:rFonts w:ascii="Calibri" w:hAnsi="Calibri" w:cs="Calibri"/>
          <w:lang w:val="en-US"/>
        </w:rPr>
        <w:t>C:\Users\$REPLACEFORYOURWINDOWSUSER\OneDrive - Otto Group\Desktop\</w:t>
      </w:r>
      <w:proofErr w:type="spellStart"/>
      <w:r w:rsidR="003A323D" w:rsidRPr="003A323D">
        <w:rPr>
          <w:rFonts w:ascii="Calibri" w:hAnsi="Calibri" w:cs="Calibri"/>
          <w:lang w:val="en-US"/>
        </w:rPr>
        <w:t>wsdmv</w:t>
      </w:r>
      <w:proofErr w:type="spellEnd"/>
    </w:p>
    <w:p w14:paraId="5C6BAC18" w14:textId="3E62A830" w:rsidR="003A323D" w:rsidRPr="003A323D" w:rsidRDefault="008B5387" w:rsidP="003A323D">
      <w:pPr>
        <w:pStyle w:val="Prrafodelista"/>
        <w:rPr>
          <w:noProof/>
          <w:lang w:val="en-US"/>
        </w:rPr>
      </w:pPr>
      <w:r>
        <w:rPr>
          <w:noProof/>
          <w:lang w:val="en-US"/>
        </w:rPr>
        <w:object w:dxaOrig="1518" w:dyaOrig="986" w14:anchorId="40E0C7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16" o:title=""/>
          </v:shape>
          <o:OLEObject Type="Embed" ProgID="Package" ShapeID="_x0000_i1025" DrawAspect="Icon" ObjectID="_1781597705" r:id="rId17"/>
        </w:object>
      </w:r>
    </w:p>
    <w:p w14:paraId="68C5FF6E" w14:textId="77777777" w:rsidR="002E37FD" w:rsidRDefault="002E37FD" w:rsidP="00B53817">
      <w:pPr>
        <w:pStyle w:val="Prrafodelista"/>
        <w:numPr>
          <w:ilvl w:val="0"/>
          <w:numId w:val="23"/>
        </w:numPr>
        <w:rPr>
          <w:noProof/>
          <w:lang w:val="en-US"/>
        </w:rPr>
      </w:pPr>
      <w:r w:rsidRPr="002E37FD">
        <w:rPr>
          <w:noProof/>
          <w:lang w:val="en-US"/>
        </w:rPr>
        <w:t xml:space="preserve">Execute the pip install command for the requirements.txt file. </w:t>
      </w:r>
    </w:p>
    <w:p w14:paraId="46EBDCFB" w14:textId="307A8ED3" w:rsidR="008C5561" w:rsidRDefault="008C5561" w:rsidP="002E37FD">
      <w:pPr>
        <w:pStyle w:val="Prrafodelista"/>
        <w:rPr>
          <w:rFonts w:ascii="Ink Free" w:hAnsi="Ink Free" w:cs="Calibri"/>
          <w:lang w:val="en-US"/>
        </w:rPr>
      </w:pPr>
      <w:proofErr w:type="gramStart"/>
      <w:r w:rsidRPr="002E37FD">
        <w:rPr>
          <w:rFonts w:ascii="Ink Free" w:hAnsi="Ink Free" w:cs="Calibri"/>
          <w:lang w:val="en-US"/>
        </w:rPr>
        <w:t>(.</w:t>
      </w:r>
      <w:proofErr w:type="spellStart"/>
      <w:r w:rsidRPr="002E37FD">
        <w:rPr>
          <w:rFonts w:ascii="Ink Free" w:hAnsi="Ink Free" w:cs="Calibri"/>
          <w:lang w:val="en-US"/>
        </w:rPr>
        <w:t>venvs</w:t>
      </w:r>
      <w:proofErr w:type="spellEnd"/>
      <w:proofErr w:type="gramEnd"/>
      <w:r w:rsidRPr="002E37FD">
        <w:rPr>
          <w:rFonts w:ascii="Ink Free" w:hAnsi="Ink Free" w:cs="Calibri"/>
          <w:lang w:val="en-US"/>
        </w:rPr>
        <w:t>) C:\Users\$REPLACEFORYOURWINDOWSUSER\OneDrive - Otto Group\Desktop\</w:t>
      </w:r>
      <w:proofErr w:type="spellStart"/>
      <w:r w:rsidRPr="002E37FD">
        <w:rPr>
          <w:rFonts w:ascii="Ink Free" w:hAnsi="Ink Free" w:cs="Calibri"/>
          <w:lang w:val="en-US"/>
        </w:rPr>
        <w:t>wsdmv</w:t>
      </w:r>
      <w:proofErr w:type="spellEnd"/>
      <w:r w:rsidRPr="002E37FD">
        <w:rPr>
          <w:rFonts w:ascii="Ink Free" w:hAnsi="Ink Free" w:cs="Calibri"/>
          <w:lang w:val="en-US"/>
        </w:rPr>
        <w:t xml:space="preserve">&gt;pip install -r requirements.txt </w:t>
      </w:r>
    </w:p>
    <w:p w14:paraId="481A40EB" w14:textId="77777777" w:rsidR="00EA005D" w:rsidRDefault="00EA005D" w:rsidP="002E37FD">
      <w:pPr>
        <w:pStyle w:val="Prrafodelista"/>
        <w:rPr>
          <w:rFonts w:ascii="Ink Free" w:hAnsi="Ink Free" w:cs="Calibri"/>
          <w:lang w:val="en-US"/>
        </w:r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17"/>
        <w:gridCol w:w="3909"/>
      </w:tblGrid>
      <w:tr w:rsidR="00EA005D" w:rsidRPr="00CF693B" w14:paraId="7EDD1934" w14:textId="77777777" w:rsidTr="00223717">
        <w:tc>
          <w:tcPr>
            <w:tcW w:w="5310" w:type="dxa"/>
          </w:tcPr>
          <w:p w14:paraId="157BE3C7" w14:textId="00825E0A" w:rsidR="00EA005D" w:rsidRPr="00634793" w:rsidRDefault="00155EEA" w:rsidP="00223717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5E4B2D" wp14:editId="6703A73B">
                  <wp:extent cx="3249295" cy="3169285"/>
                  <wp:effectExtent l="0" t="0" r="8255" b="0"/>
                  <wp:docPr id="1841633113" name="Imagen 2" descr="Imagen que contiene texto, tabl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633113" name="Imagen 2" descr="Imagen que contiene texto, tabla&#10;&#10;Descripción generada automáticament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295" cy="316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0" w:type="dxa"/>
            <w:tcMar>
              <w:left w:w="144" w:type="dxa"/>
            </w:tcMar>
          </w:tcPr>
          <w:p w14:paraId="26BCABB0" w14:textId="10E869C2" w:rsidR="00EA005D" w:rsidRDefault="00834821" w:rsidP="00EA005D">
            <w:pPr>
              <w:pStyle w:val="Prrafodelista"/>
              <w:rPr>
                <w:noProof/>
                <w:lang w:val="en-US" w:bidi="es-ES"/>
              </w:rPr>
            </w:pPr>
            <w:r>
              <w:rPr>
                <w:rStyle w:val="Textoennegrita"/>
                <w:noProof/>
                <w:lang w:val="en-US" w:bidi="es-ES"/>
              </w:rPr>
              <w:t>No error</w:t>
            </w:r>
            <w:r w:rsidR="000833EB">
              <w:rPr>
                <w:rStyle w:val="Textoennegrita"/>
                <w:noProof/>
                <w:lang w:val="en-US" w:bidi="es-ES"/>
              </w:rPr>
              <w:t>s</w:t>
            </w:r>
            <w:r w:rsidR="00EA005D" w:rsidRPr="002929DD">
              <w:rPr>
                <w:rStyle w:val="Textoennegrita"/>
                <w:noProof/>
                <w:lang w:val="en-US" w:bidi="es-ES"/>
              </w:rPr>
              <w:t>:</w:t>
            </w:r>
            <w:r w:rsidR="00EA005D" w:rsidRPr="002929DD">
              <w:rPr>
                <w:noProof/>
                <w:lang w:val="en-US" w:bidi="es-ES"/>
              </w:rPr>
              <w:t xml:space="preserve"> </w:t>
            </w:r>
            <w:r w:rsidR="00072ECA" w:rsidRPr="00072ECA">
              <w:rPr>
                <w:noProof/>
                <w:lang w:val="en-US" w:bidi="es-ES"/>
              </w:rPr>
              <w:t>Once all Python libraries are installed in the virtual environment, leave the Windows terminal open</w:t>
            </w:r>
            <w:r w:rsidR="00DB2E1F">
              <w:rPr>
                <w:noProof/>
                <w:lang w:val="en-US" w:bidi="es-ES"/>
              </w:rPr>
              <w:t>.</w:t>
            </w:r>
          </w:p>
          <w:p w14:paraId="56F85698" w14:textId="77777777" w:rsidR="00447F63" w:rsidRDefault="00447F63" w:rsidP="00EA005D">
            <w:pPr>
              <w:pStyle w:val="Prrafodelista"/>
              <w:rPr>
                <w:noProof/>
                <w:lang w:val="en-US" w:bidi="es-ES"/>
              </w:rPr>
            </w:pPr>
          </w:p>
          <w:p w14:paraId="1DE5F5F7" w14:textId="0719F125" w:rsidR="00DB2E1F" w:rsidRPr="0051732E" w:rsidRDefault="00447F63" w:rsidP="00EA005D">
            <w:pPr>
              <w:pStyle w:val="Prrafodelista"/>
              <w:rPr>
                <w:noProof/>
                <w:u w:val="single"/>
                <w:lang w:val="en-US" w:bidi="es-ES"/>
              </w:rPr>
            </w:pPr>
            <w:r w:rsidRPr="00447F63">
              <w:rPr>
                <w:rStyle w:val="nfasis"/>
                <w:noProof/>
                <w:lang w:val="en-US" w:bidi="es-ES"/>
              </w:rPr>
              <w:t>Errors:</w:t>
            </w:r>
            <w:r w:rsidRPr="00447F63">
              <w:rPr>
                <w:noProof/>
                <w:lang w:val="en-US" w:bidi="es-ES"/>
              </w:rPr>
              <w:t xml:space="preserve"> </w:t>
            </w:r>
            <w:r w:rsidR="00D46D15" w:rsidRPr="00D46D15">
              <w:rPr>
                <w:noProof/>
                <w:lang w:val="en-US" w:bidi="es-ES"/>
              </w:rPr>
              <w:t>Review the first one that appears.</w:t>
            </w:r>
            <w:r w:rsidR="00A058F7">
              <w:rPr>
                <w:noProof/>
                <w:lang w:val="en-US" w:bidi="es-ES"/>
              </w:rPr>
              <w:t xml:space="preserve"> I highly recommend review</w:t>
            </w:r>
            <w:r w:rsidR="001F0D89">
              <w:rPr>
                <w:noProof/>
                <w:lang w:val="en-US" w:bidi="es-ES"/>
              </w:rPr>
              <w:t>ing</w:t>
            </w:r>
            <w:r w:rsidR="00A058F7">
              <w:rPr>
                <w:noProof/>
                <w:lang w:val="en-US" w:bidi="es-ES"/>
              </w:rPr>
              <w:t xml:space="preserve"> the error on </w:t>
            </w:r>
            <w:hyperlink r:id="rId19" w:history="1">
              <w:r w:rsidR="00A058F7">
                <w:rPr>
                  <w:rStyle w:val="Hipervnculo"/>
                  <w:lang w:val="en-US"/>
                </w:rPr>
                <w:t>Stack Overflow</w:t>
              </w:r>
            </w:hyperlink>
            <w:r w:rsidR="0051732E" w:rsidRPr="0051732E">
              <w:rPr>
                <w:lang w:val="en-US"/>
              </w:rPr>
              <w:t>.</w:t>
            </w:r>
          </w:p>
          <w:p w14:paraId="4CDE151F" w14:textId="183137B6" w:rsidR="00752F00" w:rsidRPr="00D46D15" w:rsidRDefault="00752F00" w:rsidP="00EA005D">
            <w:pPr>
              <w:pStyle w:val="Prrafodelista"/>
              <w:rPr>
                <w:noProof/>
                <w:u w:val="single"/>
                <w:lang w:val="en-US"/>
              </w:rPr>
            </w:pPr>
          </w:p>
        </w:tc>
      </w:tr>
    </w:tbl>
    <w:p w14:paraId="5D0149DF" w14:textId="77777777" w:rsidR="00EA005D" w:rsidRPr="002E37FD" w:rsidRDefault="00EA005D" w:rsidP="002E37FD">
      <w:pPr>
        <w:pStyle w:val="Prrafodelista"/>
        <w:rPr>
          <w:rFonts w:ascii="Ink Free" w:hAnsi="Ink Free"/>
          <w:noProof/>
          <w:lang w:val="en-US"/>
        </w:rPr>
      </w:pPr>
    </w:p>
    <w:p w14:paraId="170DAE4C" w14:textId="115C93A4" w:rsidR="00457BEB" w:rsidRPr="00A97EEC" w:rsidRDefault="009325D4" w:rsidP="007B7100">
      <w:pPr>
        <w:pStyle w:val="Encabezado1saltodepgina"/>
        <w:numPr>
          <w:ilvl w:val="0"/>
          <w:numId w:val="29"/>
        </w:numPr>
        <w:rPr>
          <w:noProof/>
        </w:rPr>
      </w:pPr>
      <w:r>
        <w:rPr>
          <w:noProof/>
          <w:lang w:bidi="es-ES"/>
        </w:rPr>
        <w:lastRenderedPageBreak/>
        <w:t xml:space="preserve">VScode and Python </w:t>
      </w:r>
      <w:r w:rsidR="00EA005D">
        <w:rPr>
          <w:noProof/>
          <w:lang w:bidi="es-ES"/>
        </w:rPr>
        <w:t>venv</w:t>
      </w:r>
    </w:p>
    <w:p w14:paraId="0211D265" w14:textId="66C5B7D5" w:rsidR="000D119D" w:rsidRDefault="000D119D" w:rsidP="000D119D">
      <w:pPr>
        <w:pStyle w:val="Prrafodelista"/>
        <w:numPr>
          <w:ilvl w:val="0"/>
          <w:numId w:val="26"/>
        </w:numPr>
        <w:rPr>
          <w:noProof/>
          <w:lang w:val="en-US" w:bidi="es-ES"/>
        </w:rPr>
      </w:pPr>
      <w:r w:rsidRPr="00136880">
        <w:rPr>
          <w:noProof/>
          <w:lang w:val="en-US" w:bidi="es-ES"/>
        </w:rPr>
        <w:t xml:space="preserve">Open </w:t>
      </w:r>
      <w:r>
        <w:rPr>
          <w:noProof/>
          <w:lang w:val="en-US" w:bidi="es-ES"/>
        </w:rPr>
        <w:t xml:space="preserve">the </w:t>
      </w:r>
      <w:r w:rsidR="00CC4B1C">
        <w:rPr>
          <w:noProof/>
          <w:lang w:val="en-US" w:bidi="es-ES"/>
        </w:rPr>
        <w:t>VSCode</w:t>
      </w:r>
      <w:r w:rsidRPr="00136880">
        <w:rPr>
          <w:noProof/>
          <w:lang w:val="en-US" w:bidi="es-ES"/>
        </w:rPr>
        <w:t xml:space="preserve"> o</w:t>
      </w:r>
      <w:r>
        <w:rPr>
          <w:noProof/>
          <w:lang w:val="en-US" w:bidi="es-ES"/>
        </w:rPr>
        <w:t>n</w:t>
      </w:r>
      <w:r w:rsidRPr="00136880">
        <w:rPr>
          <w:noProof/>
          <w:lang w:val="en-US" w:bidi="es-ES"/>
        </w:rPr>
        <w:t xml:space="preserve"> W</w:t>
      </w:r>
      <w:r>
        <w:rPr>
          <w:noProof/>
          <w:lang w:val="en-US" w:bidi="es-ES"/>
        </w:rPr>
        <w:t>indows 11</w:t>
      </w:r>
    </w:p>
    <w:p w14:paraId="672F6611" w14:textId="2D37629B" w:rsidR="00CC4B1C" w:rsidRDefault="00D81C8D" w:rsidP="000D119D">
      <w:pPr>
        <w:pStyle w:val="Prrafodelista"/>
        <w:numPr>
          <w:ilvl w:val="0"/>
          <w:numId w:val="26"/>
        </w:numPr>
        <w:rPr>
          <w:noProof/>
          <w:lang w:val="en-US" w:bidi="es-ES"/>
        </w:rPr>
      </w:pPr>
      <w:r>
        <w:rPr>
          <w:noProof/>
          <w:lang w:val="en-US" w:bidi="es-ES"/>
        </w:rPr>
        <w:t xml:space="preserve">Click the </w:t>
      </w:r>
      <w:r w:rsidR="00BE705E">
        <w:rPr>
          <w:noProof/>
          <w:lang w:val="en-US" w:bidi="es-ES"/>
        </w:rPr>
        <w:t>“</w:t>
      </w:r>
      <w:r>
        <w:rPr>
          <w:noProof/>
          <w:lang w:val="en-US" w:bidi="es-ES"/>
        </w:rPr>
        <w:t>File</w:t>
      </w:r>
      <w:r w:rsidR="00BE705E">
        <w:rPr>
          <w:noProof/>
          <w:lang w:val="en-US" w:bidi="es-ES"/>
        </w:rPr>
        <w:t>”</w:t>
      </w:r>
      <w:r>
        <w:rPr>
          <w:noProof/>
          <w:lang w:val="en-US" w:bidi="es-ES"/>
        </w:rPr>
        <w:t xml:space="preserve"> option on the top menu of VSCode</w:t>
      </w:r>
      <w:r w:rsidR="004A320D">
        <w:rPr>
          <w:noProof/>
          <w:lang w:val="en-US" w:bidi="es-ES"/>
        </w:rPr>
        <w:t xml:space="preserve"> and select</w:t>
      </w:r>
      <w:r w:rsidR="00BE705E">
        <w:rPr>
          <w:noProof/>
          <w:lang w:val="en-US" w:bidi="es-ES"/>
        </w:rPr>
        <w:t xml:space="preserve"> “Open Folder” option</w:t>
      </w:r>
    </w:p>
    <w:p w14:paraId="186727A2" w14:textId="5E7E1869" w:rsidR="00BE705E" w:rsidRDefault="00BE705E" w:rsidP="00BE705E">
      <w:pPr>
        <w:pStyle w:val="Prrafodelista"/>
        <w:rPr>
          <w:noProof/>
          <w:lang w:val="en-US" w:bidi="es-ES"/>
        </w:rPr>
      </w:pPr>
      <w:r>
        <w:rPr>
          <w:noProof/>
          <w:lang w:val="en-US" w:bidi="es-ES"/>
        </w:rPr>
        <w:drawing>
          <wp:inline distT="0" distB="0" distL="0" distR="0" wp14:anchorId="267B5B2C" wp14:editId="0A29CC3F">
            <wp:extent cx="2506980" cy="1314339"/>
            <wp:effectExtent l="0" t="0" r="7620" b="635"/>
            <wp:docPr id="1562801088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01088" name="Imagen 3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7980" cy="131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1F6F" w14:textId="2F574CBC" w:rsidR="00D81C8D" w:rsidRDefault="007806BD" w:rsidP="000D119D">
      <w:pPr>
        <w:pStyle w:val="Prrafodelista"/>
        <w:numPr>
          <w:ilvl w:val="0"/>
          <w:numId w:val="26"/>
        </w:numPr>
        <w:rPr>
          <w:noProof/>
          <w:lang w:val="en-US" w:bidi="es-ES"/>
        </w:rPr>
      </w:pPr>
      <w:r>
        <w:rPr>
          <w:noProof/>
          <w:lang w:val="en-US" w:bidi="es-ES"/>
        </w:rPr>
        <w:t xml:space="preserve">Select the path where the project </w:t>
      </w:r>
      <w:r w:rsidR="006B722D">
        <w:rPr>
          <w:noProof/>
          <w:lang w:val="en-US" w:bidi="es-ES"/>
        </w:rPr>
        <w:t>“</w:t>
      </w:r>
      <w:r>
        <w:rPr>
          <w:noProof/>
          <w:lang w:val="en-US" w:bidi="es-ES"/>
        </w:rPr>
        <w:t>wsdmv</w:t>
      </w:r>
      <w:r w:rsidR="006B722D">
        <w:rPr>
          <w:noProof/>
          <w:lang w:val="en-US" w:bidi="es-ES"/>
        </w:rPr>
        <w:t>”</w:t>
      </w:r>
      <w:r w:rsidR="004C7C43">
        <w:rPr>
          <w:noProof/>
          <w:lang w:val="en-US" w:bidi="es-ES"/>
        </w:rPr>
        <w:t xml:space="preserve"> is</w:t>
      </w:r>
      <w:r w:rsidR="006B722D">
        <w:rPr>
          <w:noProof/>
          <w:lang w:val="en-US" w:bidi="es-ES"/>
        </w:rPr>
        <w:t xml:space="preserve"> located.</w:t>
      </w:r>
    </w:p>
    <w:p w14:paraId="545AA402" w14:textId="4D82A7FE" w:rsidR="006B722D" w:rsidRPr="0020588B" w:rsidRDefault="00AA312D" w:rsidP="006B722D">
      <w:pPr>
        <w:pStyle w:val="Prrafodelista"/>
        <w:rPr>
          <w:rFonts w:ascii="Ink Free" w:hAnsi="Ink Free"/>
          <w:noProof/>
          <w:lang w:val="en-US" w:bidi="es-ES"/>
        </w:rPr>
      </w:pPr>
      <w:r w:rsidRPr="0020588B">
        <w:rPr>
          <w:rFonts w:ascii="Ink Free" w:hAnsi="Ink Free" w:cs="Calibri"/>
          <w:lang w:val="en-US"/>
        </w:rPr>
        <w:t>C:\Users\$REPLACEFORYOURWINDOWSUSER\OneDrive - Otto Group\Desktop\</w:t>
      </w:r>
      <w:proofErr w:type="spellStart"/>
      <w:r w:rsidRPr="0020588B">
        <w:rPr>
          <w:rFonts w:ascii="Ink Free" w:hAnsi="Ink Free" w:cs="Calibri"/>
          <w:lang w:val="en-US"/>
        </w:rPr>
        <w:t>wsdmv</w:t>
      </w:r>
      <w:proofErr w:type="spellEnd"/>
    </w:p>
    <w:p w14:paraId="68700445" w14:textId="0CB3B8B8" w:rsidR="006B722D" w:rsidRDefault="002C3930" w:rsidP="000D119D">
      <w:pPr>
        <w:pStyle w:val="Prrafodelista"/>
        <w:numPr>
          <w:ilvl w:val="0"/>
          <w:numId w:val="26"/>
        </w:numPr>
        <w:rPr>
          <w:noProof/>
          <w:lang w:val="en-US" w:bidi="es-ES"/>
        </w:rPr>
      </w:pPr>
      <w:r>
        <w:rPr>
          <w:noProof/>
          <w:lang w:val="en-US" w:bidi="es-ES"/>
        </w:rPr>
        <w:t>Accept the</w:t>
      </w:r>
      <w:r w:rsidR="00CF1850">
        <w:rPr>
          <w:noProof/>
          <w:lang w:val="en-US" w:bidi="es-ES"/>
        </w:rPr>
        <w:t xml:space="preserve"> workspace</w:t>
      </w:r>
      <w:r w:rsidR="00D22DE9">
        <w:rPr>
          <w:noProof/>
          <w:lang w:val="en-US" w:bidi="es-ES"/>
        </w:rPr>
        <w:t xml:space="preserve"> trust</w:t>
      </w:r>
    </w:p>
    <w:p w14:paraId="4E6C8734" w14:textId="30DACB7F" w:rsidR="00D22DE9" w:rsidRDefault="00EB06A9" w:rsidP="00D22DE9">
      <w:pPr>
        <w:pStyle w:val="Prrafodelista"/>
        <w:rPr>
          <w:noProof/>
          <w:lang w:val="en-US" w:bidi="es-ES"/>
        </w:rPr>
      </w:pPr>
      <w:r>
        <w:rPr>
          <w:noProof/>
          <w:lang w:val="en-US" w:bidi="es-ES"/>
        </w:rPr>
        <w:drawing>
          <wp:inline distT="0" distB="0" distL="0" distR="0" wp14:anchorId="54BD9BE1" wp14:editId="6471ACEF">
            <wp:extent cx="2941320" cy="1853032"/>
            <wp:effectExtent l="0" t="0" r="0" b="0"/>
            <wp:docPr id="1553061753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61753" name="Imagen 4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1219" cy="185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CEA7" w14:textId="064EA3C5" w:rsidR="00D22DE9" w:rsidRDefault="00AB046D" w:rsidP="000D119D">
      <w:pPr>
        <w:pStyle w:val="Prrafodelista"/>
        <w:numPr>
          <w:ilvl w:val="0"/>
          <w:numId w:val="26"/>
        </w:numPr>
        <w:rPr>
          <w:noProof/>
          <w:lang w:val="en-US" w:bidi="es-ES"/>
        </w:rPr>
      </w:pPr>
      <w:r>
        <w:rPr>
          <w:noProof/>
          <w:lang w:val="en-US" w:bidi="es-ES"/>
        </w:rPr>
        <w:t>Check</w:t>
      </w:r>
      <w:r w:rsidR="00704937">
        <w:rPr>
          <w:noProof/>
          <w:lang w:val="en-US" w:bidi="es-ES"/>
        </w:rPr>
        <w:t xml:space="preserve"> the project “wsdmv” </w:t>
      </w:r>
      <w:r w:rsidR="00B9056F" w:rsidRPr="00B9056F">
        <w:rPr>
          <w:noProof/>
          <w:lang w:val="en-US" w:bidi="es-ES"/>
        </w:rPr>
        <w:t>i</w:t>
      </w:r>
      <w:r w:rsidR="00704937" w:rsidRPr="00B9056F">
        <w:rPr>
          <w:noProof/>
          <w:lang w:val="en-US" w:bidi="es-ES"/>
        </w:rPr>
        <w:t>n</w:t>
      </w:r>
      <w:r w:rsidR="00704937">
        <w:rPr>
          <w:noProof/>
          <w:lang w:val="en-US" w:bidi="es-ES"/>
        </w:rPr>
        <w:t xml:space="preserve"> the left menu</w:t>
      </w:r>
    </w:p>
    <w:p w14:paraId="194F9D1B" w14:textId="34EB6607" w:rsidR="00A80104" w:rsidRPr="00136880" w:rsidRDefault="00A80104" w:rsidP="00A80104">
      <w:pPr>
        <w:pStyle w:val="Prrafodelista"/>
        <w:rPr>
          <w:noProof/>
          <w:lang w:val="en-US" w:bidi="es-ES"/>
        </w:rPr>
      </w:pPr>
      <w:r>
        <w:rPr>
          <w:noProof/>
          <w:lang w:val="en-US" w:bidi="es-ES"/>
        </w:rPr>
        <w:drawing>
          <wp:inline distT="0" distB="0" distL="0" distR="0" wp14:anchorId="45B5DA32" wp14:editId="5A8D9B84">
            <wp:extent cx="2339340" cy="1531620"/>
            <wp:effectExtent l="0" t="0" r="3810" b="0"/>
            <wp:docPr id="866073792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73792" name="Imagen 5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F769" w14:textId="77777777" w:rsidR="00DA6E30" w:rsidRPr="000D119D" w:rsidRDefault="00DA6E30" w:rsidP="00457BEB">
      <w:pPr>
        <w:rPr>
          <w:noProof/>
          <w:lang w:val="en-US" w:bidi="es-ES"/>
        </w:rPr>
      </w:pPr>
    </w:p>
    <w:p w14:paraId="3B642702" w14:textId="58AE26F6" w:rsidR="00457BEB" w:rsidRPr="009D6A40" w:rsidRDefault="007444D7" w:rsidP="007B7100">
      <w:pPr>
        <w:pStyle w:val="Ttulo1"/>
        <w:numPr>
          <w:ilvl w:val="0"/>
          <w:numId w:val="29"/>
        </w:numPr>
        <w:spacing w:line="192" w:lineRule="auto"/>
        <w:rPr>
          <w:noProof/>
          <w:lang w:val="en-US"/>
        </w:rPr>
      </w:pPr>
      <w:r w:rsidRPr="009D6A40">
        <w:rPr>
          <w:noProof/>
          <w:lang w:val="en-US" w:bidi="es-ES"/>
        </w:rPr>
        <w:lastRenderedPageBreak/>
        <w:t>Jupyter notebook</w:t>
      </w:r>
      <w:r w:rsidR="00223EF6">
        <w:rPr>
          <w:noProof/>
          <w:lang w:val="en-US" w:bidi="es-ES"/>
        </w:rPr>
        <w:t xml:space="preserve"> through VSCode</w:t>
      </w:r>
    </w:p>
    <w:p w14:paraId="658DD7BC" w14:textId="77777777" w:rsidR="007D5ADF" w:rsidRDefault="007057DE" w:rsidP="00474F9A">
      <w:pPr>
        <w:keepNext/>
        <w:rPr>
          <w:noProof/>
          <w:lang w:val="en-US" w:bidi="es-ES"/>
        </w:rPr>
      </w:pPr>
      <w:r>
        <w:rPr>
          <w:noProof/>
          <w:lang w:val="en-US" w:bidi="es-ES"/>
        </w:rPr>
        <w:t>W</w:t>
      </w:r>
      <w:r w:rsidR="009D6A40">
        <w:rPr>
          <w:noProof/>
          <w:lang w:val="en-US" w:bidi="es-ES"/>
        </w:rPr>
        <w:t>ork</w:t>
      </w:r>
      <w:r>
        <w:rPr>
          <w:noProof/>
          <w:lang w:val="en-US" w:bidi="es-ES"/>
        </w:rPr>
        <w:t>ing</w:t>
      </w:r>
      <w:r w:rsidR="009D6A40">
        <w:rPr>
          <w:noProof/>
          <w:lang w:val="en-US" w:bidi="es-ES"/>
        </w:rPr>
        <w:t xml:space="preserve"> with </w:t>
      </w:r>
      <w:r w:rsidR="005B0B90">
        <w:rPr>
          <w:noProof/>
          <w:lang w:val="en-US" w:bidi="es-ES"/>
        </w:rPr>
        <w:t>J</w:t>
      </w:r>
      <w:r w:rsidR="009D6A40">
        <w:rPr>
          <w:noProof/>
          <w:lang w:val="en-US" w:bidi="es-ES"/>
        </w:rPr>
        <w:t xml:space="preserve">upyter </w:t>
      </w:r>
      <w:r w:rsidR="005B0B90">
        <w:rPr>
          <w:noProof/>
          <w:lang w:val="en-US" w:bidi="es-ES"/>
        </w:rPr>
        <w:t>N</w:t>
      </w:r>
      <w:r w:rsidR="009D6A40">
        <w:rPr>
          <w:noProof/>
          <w:lang w:val="en-US" w:bidi="es-ES"/>
        </w:rPr>
        <w:t>otebook</w:t>
      </w:r>
      <w:r>
        <w:rPr>
          <w:noProof/>
          <w:lang w:val="en-US" w:bidi="es-ES"/>
        </w:rPr>
        <w:t xml:space="preserve"> on VSCode</w:t>
      </w:r>
      <w:r w:rsidR="00223EF6">
        <w:rPr>
          <w:noProof/>
          <w:lang w:val="en-US" w:bidi="es-ES"/>
        </w:rPr>
        <w:t xml:space="preserve">, </w:t>
      </w:r>
    </w:p>
    <w:p w14:paraId="7B66B10C" w14:textId="6237F328" w:rsidR="0093288C" w:rsidRPr="000D64B1" w:rsidRDefault="007D5ADF" w:rsidP="00474F9A">
      <w:pPr>
        <w:keepNext/>
        <w:rPr>
          <w:rStyle w:val="Textoennegrita"/>
          <w:b w:val="0"/>
          <w:bCs w:val="0"/>
          <w:noProof/>
          <w:color w:val="auto"/>
          <w:lang w:val="en-US" w:bidi="es-ES"/>
        </w:rPr>
      </w:pPr>
      <w:r>
        <w:rPr>
          <w:rStyle w:val="nfasis"/>
          <w:noProof/>
          <w:lang w:val="en-US" w:bidi="es-ES"/>
        </w:rPr>
        <w:t>Note</w:t>
      </w:r>
      <w:r w:rsidRPr="00447F63">
        <w:rPr>
          <w:rStyle w:val="nfasis"/>
          <w:noProof/>
          <w:lang w:val="en-US" w:bidi="es-ES"/>
        </w:rPr>
        <w:t>:</w:t>
      </w:r>
      <w:r w:rsidRPr="00447F63">
        <w:rPr>
          <w:noProof/>
          <w:lang w:val="en-US" w:bidi="es-ES"/>
        </w:rPr>
        <w:t xml:space="preserve"> </w:t>
      </w:r>
      <w:r w:rsidR="000D64B1" w:rsidRPr="000D64B1">
        <w:rPr>
          <w:lang w:val="en-US"/>
        </w:rPr>
        <w:t xml:space="preserve">It is highly recommended to work with </w:t>
      </w:r>
      <w:proofErr w:type="spellStart"/>
      <w:r w:rsidR="000D64B1" w:rsidRPr="000D64B1">
        <w:rPr>
          <w:lang w:val="en-US"/>
        </w:rPr>
        <w:t>Jupyter</w:t>
      </w:r>
      <w:proofErr w:type="spellEnd"/>
      <w:r w:rsidR="000D64B1" w:rsidRPr="000D64B1">
        <w:rPr>
          <w:lang w:val="en-US"/>
        </w:rPr>
        <w:t xml:space="preserve"> Notebook in Windows Terminal and the URI endpoint in a web browser.</w:t>
      </w:r>
      <w:r w:rsidR="000D64B1">
        <w:rPr>
          <w:lang w:val="en-US"/>
        </w:rPr>
        <w:t xml:space="preserve"> It is </w:t>
      </w:r>
      <w:r w:rsidR="00467E05">
        <w:rPr>
          <w:lang w:val="en-US"/>
        </w:rPr>
        <w:t>in the next section</w:t>
      </w:r>
      <w:r w:rsidR="0009208A">
        <w:rPr>
          <w:lang w:val="en-US"/>
        </w:rPr>
        <w:t xml:space="preserve"> F)</w:t>
      </w:r>
      <w:r w:rsidR="00467E05">
        <w:rPr>
          <w:lang w:val="en-US"/>
        </w:rPr>
        <w:t xml:space="preserve"> on this document.</w:t>
      </w:r>
    </w:p>
    <w:p w14:paraId="743BC121" w14:textId="448D4A42" w:rsidR="00474F9A" w:rsidRDefault="008B007E" w:rsidP="00474F9A">
      <w:pPr>
        <w:keepNext/>
        <w:rPr>
          <w:noProof/>
          <w:lang w:val="en-US" w:bidi="es-ES"/>
        </w:rPr>
      </w:pPr>
      <w:r>
        <w:rPr>
          <w:rStyle w:val="Textoennegrita"/>
          <w:noProof/>
          <w:lang w:val="en-US" w:bidi="es-ES"/>
        </w:rPr>
        <w:t>VSCode</w:t>
      </w:r>
      <w:r w:rsidRPr="002929DD">
        <w:rPr>
          <w:rStyle w:val="Textoennegrita"/>
          <w:noProof/>
          <w:lang w:val="en-US" w:bidi="es-ES"/>
        </w:rPr>
        <w:t>:</w:t>
      </w:r>
      <w:r w:rsidRPr="002929DD">
        <w:rPr>
          <w:noProof/>
          <w:lang w:val="en-US" w:bidi="es-ES"/>
        </w:rPr>
        <w:t xml:space="preserve"> </w:t>
      </w:r>
    </w:p>
    <w:p w14:paraId="55404630" w14:textId="5266F2CE" w:rsidR="00F028A4" w:rsidRDefault="00F028A4" w:rsidP="00F028A4">
      <w:pPr>
        <w:pStyle w:val="Prrafodelista"/>
        <w:numPr>
          <w:ilvl w:val="0"/>
          <w:numId w:val="28"/>
        </w:numPr>
        <w:rPr>
          <w:noProof/>
          <w:lang w:val="en-US" w:bidi="es-ES"/>
        </w:rPr>
      </w:pPr>
      <w:r w:rsidRPr="00136880">
        <w:rPr>
          <w:noProof/>
          <w:lang w:val="en-US" w:bidi="es-ES"/>
        </w:rPr>
        <w:t xml:space="preserve">Open </w:t>
      </w:r>
      <w:r>
        <w:rPr>
          <w:noProof/>
          <w:lang w:val="en-US" w:bidi="es-ES"/>
        </w:rPr>
        <w:t>the VSCode</w:t>
      </w:r>
      <w:r w:rsidRPr="00136880">
        <w:rPr>
          <w:noProof/>
          <w:lang w:val="en-US" w:bidi="es-ES"/>
        </w:rPr>
        <w:t xml:space="preserve"> o</w:t>
      </w:r>
      <w:r>
        <w:rPr>
          <w:noProof/>
          <w:lang w:val="en-US" w:bidi="es-ES"/>
        </w:rPr>
        <w:t>n</w:t>
      </w:r>
      <w:r w:rsidRPr="00136880">
        <w:rPr>
          <w:noProof/>
          <w:lang w:val="en-US" w:bidi="es-ES"/>
        </w:rPr>
        <w:t xml:space="preserve"> W</w:t>
      </w:r>
      <w:r>
        <w:rPr>
          <w:noProof/>
          <w:lang w:val="en-US" w:bidi="es-ES"/>
        </w:rPr>
        <w:t>indows 11</w:t>
      </w:r>
      <w:r w:rsidR="00D53A4F">
        <w:rPr>
          <w:noProof/>
          <w:lang w:val="en-US" w:bidi="es-ES"/>
        </w:rPr>
        <w:t xml:space="preserve"> </w:t>
      </w:r>
    </w:p>
    <w:p w14:paraId="3ADC013E" w14:textId="234B8E85" w:rsidR="00D53A4F" w:rsidRDefault="00D53A4F" w:rsidP="00D53A4F">
      <w:pPr>
        <w:pStyle w:val="Prrafodelista"/>
        <w:numPr>
          <w:ilvl w:val="0"/>
          <w:numId w:val="28"/>
        </w:numPr>
        <w:rPr>
          <w:noProof/>
          <w:lang w:val="en-US" w:bidi="es-ES"/>
        </w:rPr>
      </w:pPr>
      <w:r>
        <w:rPr>
          <w:noProof/>
          <w:lang w:val="en-US" w:bidi="es-ES"/>
        </w:rPr>
        <w:t xml:space="preserve">Check the project “wsdmv” </w:t>
      </w:r>
      <w:r w:rsidRPr="00B9056F">
        <w:rPr>
          <w:noProof/>
          <w:lang w:val="en-US" w:bidi="es-ES"/>
        </w:rPr>
        <w:t>in</w:t>
      </w:r>
      <w:r>
        <w:rPr>
          <w:noProof/>
          <w:lang w:val="en-US" w:bidi="es-ES"/>
        </w:rPr>
        <w:t xml:space="preserve"> the left menu</w:t>
      </w:r>
    </w:p>
    <w:p w14:paraId="7BCDEBE4" w14:textId="0273C0F9" w:rsidR="00532088" w:rsidRDefault="00334DEF" w:rsidP="00D53A4F">
      <w:pPr>
        <w:pStyle w:val="Prrafodelista"/>
        <w:numPr>
          <w:ilvl w:val="0"/>
          <w:numId w:val="28"/>
        </w:numPr>
        <w:rPr>
          <w:noProof/>
          <w:lang w:val="en-US" w:bidi="es-ES"/>
        </w:rPr>
      </w:pPr>
      <w:r w:rsidRPr="00334DEF">
        <w:rPr>
          <w:noProof/>
          <w:lang w:val="en-US" w:bidi="es-ES"/>
        </w:rPr>
        <w:t>In the left menu of the "wsdmv" project, select the "Extensions" option.</w:t>
      </w:r>
    </w:p>
    <w:p w14:paraId="2FC91D69" w14:textId="52B355DC" w:rsidR="0001477A" w:rsidRPr="00D53A4F" w:rsidRDefault="0001477A" w:rsidP="0001477A">
      <w:pPr>
        <w:pStyle w:val="Prrafodelista"/>
        <w:rPr>
          <w:noProof/>
          <w:lang w:val="en-US" w:bidi="es-ES"/>
        </w:rPr>
      </w:pPr>
      <w:r>
        <w:rPr>
          <w:noProof/>
          <w:lang w:val="en-US" w:bidi="es-ES"/>
        </w:rPr>
        <w:drawing>
          <wp:inline distT="0" distB="0" distL="0" distR="0" wp14:anchorId="44F1B742" wp14:editId="2BE755EC">
            <wp:extent cx="2903220" cy="3055620"/>
            <wp:effectExtent l="0" t="0" r="0" b="0"/>
            <wp:docPr id="1654546037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46037" name="Imagen 2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AB1D" w14:textId="77777777" w:rsidR="0091542D" w:rsidRDefault="0091542D" w:rsidP="00D53A4F">
      <w:pPr>
        <w:pStyle w:val="Prrafodelista"/>
        <w:numPr>
          <w:ilvl w:val="0"/>
          <w:numId w:val="28"/>
        </w:numPr>
        <w:rPr>
          <w:noProof/>
          <w:lang w:val="en-US" w:bidi="es-ES"/>
        </w:rPr>
      </w:pPr>
      <w:r w:rsidRPr="0091542D">
        <w:rPr>
          <w:noProof/>
          <w:lang w:val="en-US" w:bidi="es-ES"/>
        </w:rPr>
        <w:t>Search for Python, Jupyter Notebook, and Graphviz. Then, click the “Install” button. Finally, restart VSCode.</w:t>
      </w:r>
    </w:p>
    <w:p w14:paraId="104B6395" w14:textId="77777777" w:rsidR="00B258B4" w:rsidRDefault="00B258B4" w:rsidP="00B258B4">
      <w:pPr>
        <w:pStyle w:val="Prrafodelista"/>
        <w:rPr>
          <w:noProof/>
          <w:lang w:val="en-US" w:bidi="es-ES"/>
        </w:rPr>
      </w:pPr>
    </w:p>
    <w:p w14:paraId="53501DDE" w14:textId="320D3DC4" w:rsidR="0091542D" w:rsidRDefault="00842150" w:rsidP="0091542D">
      <w:pPr>
        <w:pStyle w:val="Prrafodelista"/>
        <w:rPr>
          <w:noProof/>
          <w:lang w:val="en-US" w:bidi="es-ES"/>
        </w:rPr>
      </w:pPr>
      <w:r>
        <w:rPr>
          <w:noProof/>
          <w:lang w:val="en-US" w:bidi="es-ES"/>
        </w:rPr>
        <w:drawing>
          <wp:inline distT="0" distB="0" distL="0" distR="0" wp14:anchorId="410765F0" wp14:editId="3922935A">
            <wp:extent cx="2910840" cy="1051560"/>
            <wp:effectExtent l="0" t="0" r="3810" b="0"/>
            <wp:docPr id="1377199589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99589" name="Imagen 3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BED2" w14:textId="77777777" w:rsidR="00B258B4" w:rsidRDefault="00B258B4" w:rsidP="0091542D">
      <w:pPr>
        <w:pStyle w:val="Prrafodelista"/>
        <w:rPr>
          <w:rStyle w:val="nfasis"/>
          <w:noProof/>
          <w:lang w:bidi="es-ES"/>
        </w:rPr>
      </w:pPr>
    </w:p>
    <w:p w14:paraId="0FDE0731" w14:textId="73C4FE10" w:rsidR="00B258B4" w:rsidRDefault="00842150" w:rsidP="00B258B4">
      <w:pPr>
        <w:pStyle w:val="Prrafodelista"/>
        <w:rPr>
          <w:rStyle w:val="nfasis"/>
          <w:noProof/>
          <w:lang w:bidi="es-ES"/>
        </w:rPr>
      </w:pPr>
      <w:r>
        <w:rPr>
          <w:rStyle w:val="nfasis"/>
          <w:noProof/>
          <w:lang w:bidi="es-ES"/>
        </w:rPr>
        <w:t>Python Extension</w:t>
      </w:r>
      <w:r w:rsidRPr="00A97EEC">
        <w:rPr>
          <w:rStyle w:val="nfasis"/>
          <w:noProof/>
          <w:lang w:bidi="es-ES"/>
        </w:rPr>
        <w:t>:</w:t>
      </w:r>
    </w:p>
    <w:p w14:paraId="5E4F899E" w14:textId="0B3D0AFA" w:rsidR="00842150" w:rsidRDefault="008E1C54" w:rsidP="0091542D">
      <w:pPr>
        <w:pStyle w:val="Prrafodelista"/>
        <w:rPr>
          <w:noProof/>
          <w:lang w:val="en-US" w:bidi="es-ES"/>
        </w:rPr>
      </w:pPr>
      <w:r>
        <w:rPr>
          <w:noProof/>
          <w:lang w:val="en-US" w:bidi="es-ES"/>
        </w:rPr>
        <w:drawing>
          <wp:inline distT="0" distB="0" distL="0" distR="0" wp14:anchorId="3FDAD3A4" wp14:editId="4CC8A43E">
            <wp:extent cx="4318382" cy="1249680"/>
            <wp:effectExtent l="0" t="0" r="6350" b="7620"/>
            <wp:docPr id="127927972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7972" name="Imagen 4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6528" cy="125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224A" w14:textId="77777777" w:rsidR="00B258B4" w:rsidRDefault="00B258B4" w:rsidP="008E1C54">
      <w:pPr>
        <w:pStyle w:val="Prrafodelista"/>
        <w:rPr>
          <w:rStyle w:val="nfasis"/>
          <w:noProof/>
          <w:lang w:bidi="es-ES"/>
        </w:rPr>
      </w:pPr>
    </w:p>
    <w:p w14:paraId="32C17FE9" w14:textId="7DD3AA6D" w:rsidR="008E1C54" w:rsidRDefault="00493D03" w:rsidP="008E1C54">
      <w:pPr>
        <w:pStyle w:val="Prrafodelista"/>
        <w:rPr>
          <w:rStyle w:val="nfasis"/>
          <w:noProof/>
          <w:lang w:bidi="es-ES"/>
        </w:rPr>
      </w:pPr>
      <w:r>
        <w:rPr>
          <w:rStyle w:val="nfasis"/>
          <w:noProof/>
          <w:lang w:bidi="es-ES"/>
        </w:rPr>
        <w:lastRenderedPageBreak/>
        <w:t>Jupyter</w:t>
      </w:r>
      <w:r w:rsidR="008E1C54">
        <w:rPr>
          <w:rStyle w:val="nfasis"/>
          <w:noProof/>
          <w:lang w:bidi="es-ES"/>
        </w:rPr>
        <w:t xml:space="preserve"> Extension</w:t>
      </w:r>
      <w:r w:rsidR="008E1C54" w:rsidRPr="00A97EEC">
        <w:rPr>
          <w:rStyle w:val="nfasis"/>
          <w:noProof/>
          <w:lang w:bidi="es-ES"/>
        </w:rPr>
        <w:t>:</w:t>
      </w:r>
    </w:p>
    <w:p w14:paraId="3A12647A" w14:textId="27DA53F5" w:rsidR="00546EDE" w:rsidRPr="00B258B4" w:rsidRDefault="00493D03" w:rsidP="00B258B4">
      <w:pPr>
        <w:pStyle w:val="Prrafodelista"/>
        <w:rPr>
          <w:rStyle w:val="nfasis"/>
          <w:b w:val="0"/>
          <w:iCs w:val="0"/>
          <w:noProof/>
          <w:color w:val="auto"/>
          <w:lang w:val="en-US" w:bidi="es-ES"/>
        </w:rPr>
      </w:pPr>
      <w:r>
        <w:rPr>
          <w:noProof/>
          <w:lang w:val="en-US" w:bidi="es-ES"/>
        </w:rPr>
        <w:drawing>
          <wp:inline distT="0" distB="0" distL="0" distR="0" wp14:anchorId="209A1AE2" wp14:editId="209EB725">
            <wp:extent cx="4168371" cy="1188720"/>
            <wp:effectExtent l="0" t="0" r="3810" b="0"/>
            <wp:docPr id="375457613" name="Imagen 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57613" name="Imagen 5" descr="Interfaz de usuario gráfica, Sitio web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8945" cy="11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5F75" w14:textId="3EF437ED" w:rsidR="00493D03" w:rsidRDefault="00546EDE" w:rsidP="00493D03">
      <w:pPr>
        <w:pStyle w:val="Prrafodelista"/>
        <w:rPr>
          <w:rStyle w:val="nfasis"/>
          <w:noProof/>
          <w:lang w:bidi="es-ES"/>
        </w:rPr>
      </w:pPr>
      <w:r>
        <w:rPr>
          <w:rStyle w:val="nfasis"/>
          <w:noProof/>
          <w:lang w:bidi="es-ES"/>
        </w:rPr>
        <w:t>Graphviz</w:t>
      </w:r>
      <w:r w:rsidR="00493D03">
        <w:rPr>
          <w:rStyle w:val="nfasis"/>
          <w:noProof/>
          <w:lang w:bidi="es-ES"/>
        </w:rPr>
        <w:t xml:space="preserve"> Extension</w:t>
      </w:r>
      <w:r w:rsidR="00493D03" w:rsidRPr="00A97EEC">
        <w:rPr>
          <w:rStyle w:val="nfasis"/>
          <w:noProof/>
          <w:lang w:bidi="es-ES"/>
        </w:rPr>
        <w:t>:</w:t>
      </w:r>
    </w:p>
    <w:p w14:paraId="1723BB5B" w14:textId="63BA1900" w:rsidR="00493D03" w:rsidRDefault="005222DC" w:rsidP="0091542D">
      <w:pPr>
        <w:pStyle w:val="Prrafodelista"/>
        <w:rPr>
          <w:noProof/>
          <w:lang w:val="en-US" w:bidi="es-ES"/>
        </w:rPr>
      </w:pPr>
      <w:r>
        <w:rPr>
          <w:noProof/>
          <w:lang w:val="en-US" w:bidi="es-ES"/>
        </w:rPr>
        <w:drawing>
          <wp:inline distT="0" distB="0" distL="0" distR="0" wp14:anchorId="755E0551" wp14:editId="66D4BDA0">
            <wp:extent cx="4137660" cy="1097906"/>
            <wp:effectExtent l="0" t="0" r="0" b="7620"/>
            <wp:docPr id="1845762324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62324" name="Imagen 6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1744" cy="110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B338" w14:textId="3487DDD5" w:rsidR="00D53A4F" w:rsidRPr="00E20837" w:rsidRDefault="00E20837" w:rsidP="00E20837">
      <w:pPr>
        <w:pStyle w:val="Prrafodelista"/>
        <w:numPr>
          <w:ilvl w:val="0"/>
          <w:numId w:val="28"/>
        </w:numPr>
        <w:rPr>
          <w:noProof/>
          <w:lang w:val="en-US" w:bidi="es-ES"/>
        </w:rPr>
      </w:pPr>
      <w:r w:rsidRPr="00E20837">
        <w:rPr>
          <w:noProof/>
          <w:lang w:val="en-US" w:bidi="es-ES"/>
        </w:rPr>
        <w:t>On the Welcome page, in the "Walkthroughs" section, select the "Jupyter: Get Started" option.</w:t>
      </w:r>
    </w:p>
    <w:p w14:paraId="1B41A698" w14:textId="5832D1A0" w:rsidR="0093288C" w:rsidRDefault="00015598" w:rsidP="0093288C">
      <w:pPr>
        <w:pStyle w:val="Prrafodelista"/>
        <w:rPr>
          <w:noProof/>
          <w:lang w:val="en-US" w:bidi="es-ES"/>
        </w:rPr>
      </w:pPr>
      <w:r>
        <w:rPr>
          <w:noProof/>
          <w:lang w:val="en-US" w:bidi="es-ES"/>
        </w:rPr>
        <w:drawing>
          <wp:inline distT="0" distB="0" distL="0" distR="0" wp14:anchorId="30A0C742" wp14:editId="0AB6C270">
            <wp:extent cx="4130040" cy="2724380"/>
            <wp:effectExtent l="0" t="0" r="3810" b="0"/>
            <wp:docPr id="1490764222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64222" name="Imagen 7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507" cy="273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17DF" w14:textId="70D104D9" w:rsidR="0093288C" w:rsidRDefault="006F4640" w:rsidP="00F028A4">
      <w:pPr>
        <w:pStyle w:val="Prrafodelista"/>
        <w:numPr>
          <w:ilvl w:val="0"/>
          <w:numId w:val="28"/>
        </w:numPr>
        <w:rPr>
          <w:noProof/>
          <w:lang w:val="en-US" w:bidi="es-ES"/>
        </w:rPr>
      </w:pPr>
      <w:r w:rsidRPr="002929DD">
        <w:rPr>
          <w:noProof/>
          <w:lang w:val="en-US" w:bidi="es-ES"/>
        </w:rPr>
        <w:t xml:space="preserve">Click the </w:t>
      </w:r>
      <w:r w:rsidR="00E11309">
        <w:rPr>
          <w:noProof/>
          <w:lang w:val="en-US" w:bidi="es-ES"/>
        </w:rPr>
        <w:t>“</w:t>
      </w:r>
      <w:r w:rsidR="00B9678A">
        <w:rPr>
          <w:noProof/>
          <w:lang w:val="en-US" w:bidi="es-ES"/>
        </w:rPr>
        <w:t>Create New Jupyter Notebook</w:t>
      </w:r>
      <w:r w:rsidR="00E11309">
        <w:rPr>
          <w:noProof/>
          <w:lang w:val="en-US" w:bidi="es-ES"/>
        </w:rPr>
        <w:t>”</w:t>
      </w:r>
      <w:r w:rsidRPr="002929DD">
        <w:rPr>
          <w:noProof/>
          <w:lang w:val="en-US" w:bidi="es-ES"/>
        </w:rPr>
        <w:t xml:space="preserve"> button</w:t>
      </w:r>
      <w:r w:rsidR="00884898">
        <w:rPr>
          <w:noProof/>
          <w:lang w:val="en-US" w:bidi="es-ES"/>
        </w:rPr>
        <w:t xml:space="preserve">. Also, </w:t>
      </w:r>
    </w:p>
    <w:p w14:paraId="1EA6E326" w14:textId="685513B6" w:rsidR="006F4640" w:rsidRDefault="00B9678A" w:rsidP="006F4640">
      <w:pPr>
        <w:pStyle w:val="Prrafodelista"/>
        <w:rPr>
          <w:noProof/>
          <w:lang w:val="en-US" w:bidi="es-ES"/>
        </w:rPr>
      </w:pPr>
      <w:r>
        <w:rPr>
          <w:noProof/>
          <w:lang w:val="en-US" w:bidi="es-ES"/>
        </w:rPr>
        <w:drawing>
          <wp:inline distT="0" distB="0" distL="0" distR="0" wp14:anchorId="22E2114C" wp14:editId="43B05DF1">
            <wp:extent cx="2288198" cy="2057400"/>
            <wp:effectExtent l="0" t="0" r="0" b="0"/>
            <wp:docPr id="1042018493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18493" name="Imagen 8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1215" cy="206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6D2C" w14:textId="6AD4B121" w:rsidR="004C2FE3" w:rsidRDefault="0017364E" w:rsidP="00F028A4">
      <w:pPr>
        <w:pStyle w:val="Prrafodelista"/>
        <w:numPr>
          <w:ilvl w:val="0"/>
          <w:numId w:val="28"/>
        </w:numPr>
        <w:rPr>
          <w:noProof/>
          <w:lang w:val="en-US" w:bidi="es-ES"/>
        </w:rPr>
      </w:pPr>
      <w:r>
        <w:rPr>
          <w:noProof/>
          <w:lang w:val="en-US" w:bidi="es-ES"/>
        </w:rPr>
        <w:t xml:space="preserve">Another way to create a Jupyter Notebook in VSCode </w:t>
      </w:r>
      <w:r w:rsidR="004F45CF">
        <w:rPr>
          <w:noProof/>
          <w:lang w:val="en-US" w:bidi="es-ES"/>
        </w:rPr>
        <w:t xml:space="preserve">is </w:t>
      </w:r>
      <w:r w:rsidR="00505DE2" w:rsidRPr="00C21441">
        <w:rPr>
          <w:noProof/>
          <w:lang w:val="en-US" w:bidi="es-ES"/>
        </w:rPr>
        <w:t xml:space="preserve">Goto File -&gt; </w:t>
      </w:r>
      <w:r w:rsidR="00505DE2">
        <w:rPr>
          <w:noProof/>
          <w:lang w:val="en-US" w:bidi="es-ES"/>
        </w:rPr>
        <w:t>New File</w:t>
      </w:r>
      <w:r w:rsidR="003A06CE">
        <w:rPr>
          <w:noProof/>
          <w:lang w:val="en-US" w:bidi="es-ES"/>
        </w:rPr>
        <w:t xml:space="preserve">, </w:t>
      </w:r>
      <w:r w:rsidR="00BF3F7F">
        <w:rPr>
          <w:noProof/>
          <w:lang w:val="en-US" w:bidi="es-ES"/>
        </w:rPr>
        <w:t>select “Jupyter Notebook .ipynb”</w:t>
      </w:r>
    </w:p>
    <w:p w14:paraId="25B4D4F2" w14:textId="0C638B15" w:rsidR="00D6168D" w:rsidRDefault="00D6168D" w:rsidP="00D6168D">
      <w:pPr>
        <w:pStyle w:val="Prrafodelista"/>
        <w:rPr>
          <w:noProof/>
          <w:lang w:val="en-US" w:bidi="es-ES"/>
        </w:rPr>
      </w:pPr>
      <w:r>
        <w:rPr>
          <w:noProof/>
          <w:lang w:val="en-US" w:bidi="es-ES"/>
        </w:rPr>
        <w:lastRenderedPageBreak/>
        <w:drawing>
          <wp:inline distT="0" distB="0" distL="0" distR="0" wp14:anchorId="61DB6C2F" wp14:editId="7E9364CB">
            <wp:extent cx="5684520" cy="1295400"/>
            <wp:effectExtent l="0" t="0" r="0" b="0"/>
            <wp:docPr id="1589345174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45174" name="Imagen 9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33DE" w14:textId="1CAD4A28" w:rsidR="00BF3F7F" w:rsidRDefault="00D92B94" w:rsidP="00F028A4">
      <w:pPr>
        <w:pStyle w:val="Prrafodelista"/>
        <w:numPr>
          <w:ilvl w:val="0"/>
          <w:numId w:val="28"/>
        </w:numPr>
        <w:rPr>
          <w:noProof/>
          <w:lang w:val="en-US" w:bidi="es-ES"/>
        </w:rPr>
      </w:pPr>
      <w:r w:rsidRPr="00D92B94">
        <w:rPr>
          <w:noProof/>
          <w:lang w:val="en-US" w:bidi="es-ES"/>
        </w:rPr>
        <w:t>In the right menu of the untitled Jupyter Notebook, choose the "Select Kernel" option.</w:t>
      </w:r>
    </w:p>
    <w:p w14:paraId="63FA1F9C" w14:textId="4AC42BB7" w:rsidR="00D92B94" w:rsidRDefault="00770A50" w:rsidP="00D92B94">
      <w:pPr>
        <w:pStyle w:val="Prrafodelista"/>
        <w:rPr>
          <w:noProof/>
          <w:lang w:val="en-US" w:bidi="es-ES"/>
        </w:rPr>
      </w:pPr>
      <w:r>
        <w:rPr>
          <w:noProof/>
          <w:lang w:val="en-US" w:bidi="es-ES"/>
        </w:rPr>
        <w:drawing>
          <wp:inline distT="0" distB="0" distL="0" distR="0" wp14:anchorId="62CDE671" wp14:editId="38A050F8">
            <wp:extent cx="5731510" cy="911225"/>
            <wp:effectExtent l="0" t="0" r="2540" b="3175"/>
            <wp:docPr id="1995699961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99961" name="Imagen 10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F8D8" w14:textId="3593205B" w:rsidR="00770A50" w:rsidRDefault="008B4D9B" w:rsidP="00F028A4">
      <w:pPr>
        <w:pStyle w:val="Prrafodelista"/>
        <w:numPr>
          <w:ilvl w:val="0"/>
          <w:numId w:val="28"/>
        </w:numPr>
        <w:rPr>
          <w:noProof/>
          <w:lang w:val="en-US" w:bidi="es-ES"/>
        </w:rPr>
      </w:pPr>
      <w:r>
        <w:rPr>
          <w:noProof/>
          <w:lang w:val="en-US" w:bidi="es-ES"/>
        </w:rPr>
        <w:t>Select Python Enviroment</w:t>
      </w:r>
    </w:p>
    <w:p w14:paraId="6F88CA2D" w14:textId="2189BB52" w:rsidR="008B4D9B" w:rsidRDefault="008B4D9B" w:rsidP="008B4D9B">
      <w:pPr>
        <w:pStyle w:val="Prrafodelista"/>
        <w:rPr>
          <w:noProof/>
          <w:lang w:val="en-US" w:bidi="es-ES"/>
        </w:rPr>
      </w:pPr>
      <w:r>
        <w:rPr>
          <w:noProof/>
          <w:lang w:val="en-US" w:bidi="es-ES"/>
        </w:rPr>
        <w:drawing>
          <wp:inline distT="0" distB="0" distL="0" distR="0" wp14:anchorId="3BE406A4" wp14:editId="5C3E0956">
            <wp:extent cx="5654040" cy="998220"/>
            <wp:effectExtent l="0" t="0" r="0" b="0"/>
            <wp:docPr id="864474693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74693" name="Imagen 11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A572" w14:textId="1972219F" w:rsidR="00301DA1" w:rsidRPr="005C2DF7" w:rsidRDefault="005C2DF7" w:rsidP="001713CB">
      <w:pPr>
        <w:pStyle w:val="Prrafodelista"/>
        <w:numPr>
          <w:ilvl w:val="0"/>
          <w:numId w:val="28"/>
        </w:numPr>
        <w:rPr>
          <w:noProof/>
          <w:lang w:val="en-US" w:bidi="es-ES"/>
        </w:rPr>
      </w:pPr>
      <w:r w:rsidRPr="005C2DF7">
        <w:rPr>
          <w:noProof/>
          <w:lang w:val="en-US" w:bidi="es-ES"/>
        </w:rPr>
        <w:t>Select the previously created Python virtual environment</w:t>
      </w:r>
      <w:r w:rsidR="00301DA1">
        <w:rPr>
          <w:noProof/>
          <w:lang w:val="en-US" w:bidi="es-ES"/>
        </w:rPr>
        <w:drawing>
          <wp:inline distT="0" distB="0" distL="0" distR="0" wp14:anchorId="17CB5E2D" wp14:editId="725905BD">
            <wp:extent cx="5646420" cy="1264920"/>
            <wp:effectExtent l="0" t="0" r="0" b="0"/>
            <wp:docPr id="248318804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18804" name="Imagen 12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3842" w14:textId="4BA2C2F8" w:rsidR="009C167B" w:rsidRDefault="008D492B" w:rsidP="00F028A4">
      <w:pPr>
        <w:pStyle w:val="Prrafodelista"/>
        <w:numPr>
          <w:ilvl w:val="0"/>
          <w:numId w:val="28"/>
        </w:numPr>
        <w:rPr>
          <w:noProof/>
          <w:lang w:val="en-US" w:bidi="es-ES"/>
        </w:rPr>
      </w:pPr>
      <w:r>
        <w:rPr>
          <w:noProof/>
          <w:lang w:val="en-US" w:bidi="es-ES"/>
        </w:rPr>
        <w:t xml:space="preserve"> </w:t>
      </w:r>
      <w:r w:rsidR="00431DCA" w:rsidRPr="00431DCA">
        <w:rPr>
          <w:lang w:val="en-US"/>
        </w:rPr>
        <w:t xml:space="preserve">Inside the rectangle called "cell," import the </w:t>
      </w:r>
      <w:proofErr w:type="spellStart"/>
      <w:r w:rsidR="00431DCA" w:rsidRPr="00431DCA">
        <w:rPr>
          <w:lang w:val="en-US"/>
        </w:rPr>
        <w:t>Graphviz</w:t>
      </w:r>
      <w:proofErr w:type="spellEnd"/>
      <w:r w:rsidR="00431DCA" w:rsidRPr="00431DCA">
        <w:rPr>
          <w:lang w:val="en-US"/>
        </w:rPr>
        <w:t xml:space="preserve"> library with </w:t>
      </w:r>
      <w:r w:rsidR="00431DCA" w:rsidRPr="00E815C4">
        <w:rPr>
          <w:b/>
          <w:bCs/>
          <w:color w:val="2B579A" w:themeColor="accent5"/>
          <w:lang w:val="en-US"/>
        </w:rPr>
        <w:t xml:space="preserve">"from </w:t>
      </w:r>
      <w:proofErr w:type="spellStart"/>
      <w:r w:rsidR="00431DCA" w:rsidRPr="00E815C4">
        <w:rPr>
          <w:b/>
          <w:bCs/>
          <w:color w:val="2B579A" w:themeColor="accent5"/>
          <w:lang w:val="en-US"/>
        </w:rPr>
        <w:t>graphviz</w:t>
      </w:r>
      <w:proofErr w:type="spellEnd"/>
      <w:r w:rsidR="00431DCA" w:rsidRPr="00E815C4">
        <w:rPr>
          <w:b/>
          <w:bCs/>
          <w:color w:val="2B579A" w:themeColor="accent5"/>
          <w:lang w:val="en-US"/>
        </w:rPr>
        <w:t xml:space="preserve"> import </w:t>
      </w:r>
      <w:proofErr w:type="spellStart"/>
      <w:r w:rsidR="00431DCA" w:rsidRPr="00E815C4">
        <w:rPr>
          <w:b/>
          <w:bCs/>
          <w:color w:val="2B579A" w:themeColor="accent5"/>
          <w:lang w:val="en-US"/>
        </w:rPr>
        <w:t>Digraph</w:t>
      </w:r>
      <w:proofErr w:type="gramStart"/>
      <w:r w:rsidR="00431DCA" w:rsidRPr="00431DCA">
        <w:rPr>
          <w:lang w:val="en-US"/>
        </w:rPr>
        <w:t>"</w:t>
      </w:r>
      <w:r w:rsidR="00E815C4">
        <w:rPr>
          <w:lang w:val="en-US"/>
        </w:rPr>
        <w:t>.</w:t>
      </w:r>
      <w:r w:rsidR="00431DCA" w:rsidRPr="00E815C4">
        <w:rPr>
          <w:lang w:val="en-US"/>
        </w:rPr>
        <w:t>On</w:t>
      </w:r>
      <w:proofErr w:type="spellEnd"/>
      <w:proofErr w:type="gramEnd"/>
      <w:r w:rsidR="00431DCA" w:rsidRPr="00E815C4">
        <w:rPr>
          <w:lang w:val="en-US"/>
        </w:rPr>
        <w:t xml:space="preserve"> the right, click on "Execute Cell and Below."</w:t>
      </w:r>
    </w:p>
    <w:p w14:paraId="38C7803C" w14:textId="078B3829" w:rsidR="008E423D" w:rsidRDefault="00D45AF7" w:rsidP="008E423D">
      <w:pPr>
        <w:pStyle w:val="Prrafodelista"/>
        <w:rPr>
          <w:noProof/>
          <w:lang w:val="en-US" w:bidi="es-ES"/>
        </w:rPr>
      </w:pPr>
      <w:r>
        <w:rPr>
          <w:noProof/>
          <w:lang w:val="en-US" w:bidi="es-ES"/>
        </w:rPr>
        <w:drawing>
          <wp:inline distT="0" distB="0" distL="0" distR="0" wp14:anchorId="02F6218A" wp14:editId="52C94798">
            <wp:extent cx="5731510" cy="848995"/>
            <wp:effectExtent l="0" t="0" r="0" b="0"/>
            <wp:docPr id="1990272306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72306" name="Imagen 13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E17C" w14:textId="1A7EE581" w:rsidR="00950D40" w:rsidRPr="00FE6F07" w:rsidRDefault="00C21441" w:rsidP="00FE6F07">
      <w:pPr>
        <w:pStyle w:val="Prrafodelista"/>
        <w:numPr>
          <w:ilvl w:val="0"/>
          <w:numId w:val="28"/>
        </w:numPr>
        <w:rPr>
          <w:noProof/>
          <w:lang w:val="en-US" w:bidi="es-ES"/>
        </w:rPr>
      </w:pPr>
      <w:r w:rsidRPr="00C21441">
        <w:rPr>
          <w:noProof/>
          <w:lang w:val="en-US" w:bidi="es-ES"/>
        </w:rPr>
        <w:t>Goto File -&gt; Save As, in "Save as Type" select No Extension and save the file with file name "name".ipynb</w:t>
      </w:r>
    </w:p>
    <w:p w14:paraId="6ABFC6CE" w14:textId="791A5EF1" w:rsidR="00BA4703" w:rsidRPr="00781B6C" w:rsidRDefault="00781B6C" w:rsidP="0009208A">
      <w:pPr>
        <w:pStyle w:val="Prrafodelista"/>
        <w:pageBreakBefore/>
        <w:numPr>
          <w:ilvl w:val="0"/>
          <w:numId w:val="29"/>
        </w:numPr>
        <w:pBdr>
          <w:bottom w:val="single" w:sz="18" w:space="1" w:color="2B579A" w:themeColor="accent5"/>
        </w:pBdr>
        <w:rPr>
          <w:rFonts w:ascii="Segoe UI Light" w:eastAsiaTheme="majorEastAsia" w:hAnsi="Segoe UI Light" w:cstheme="majorBidi"/>
          <w:noProof/>
          <w:color w:val="3B3838" w:themeColor="background2" w:themeShade="40"/>
          <w:kern w:val="28"/>
          <w:sz w:val="52"/>
          <w:szCs w:val="52"/>
          <w:lang w:val="en-US"/>
          <w14:ligatures w14:val="standard"/>
          <w14:numForm w14:val="oldStyle"/>
        </w:rPr>
      </w:pPr>
      <w:r w:rsidRPr="00781B6C">
        <w:rPr>
          <w:rFonts w:ascii="Segoe UI Light" w:eastAsiaTheme="majorEastAsia" w:hAnsi="Segoe UI Light" w:cstheme="majorBidi"/>
          <w:noProof/>
          <w:color w:val="3B3838" w:themeColor="background2" w:themeShade="40"/>
          <w:kern w:val="28"/>
          <w:sz w:val="52"/>
          <w:szCs w:val="52"/>
          <w:lang w:val="en-US" w:bidi="es-ES"/>
          <w14:ligatures w14:val="standard"/>
          <w14:numForm w14:val="oldStyle"/>
        </w:rPr>
        <w:lastRenderedPageBreak/>
        <w:t>Jupyter in Windows T</w:t>
      </w:r>
      <w:r>
        <w:rPr>
          <w:rFonts w:ascii="Segoe UI Light" w:eastAsiaTheme="majorEastAsia" w:hAnsi="Segoe UI Light" w:cstheme="majorBidi"/>
          <w:noProof/>
          <w:color w:val="3B3838" w:themeColor="background2" w:themeShade="40"/>
          <w:kern w:val="28"/>
          <w:sz w:val="52"/>
          <w:szCs w:val="52"/>
          <w:lang w:val="en-US" w:bidi="es-ES"/>
          <w14:ligatures w14:val="standard"/>
          <w14:numForm w14:val="oldStyle"/>
        </w:rPr>
        <w:t>erminal</w:t>
      </w:r>
    </w:p>
    <w:p w14:paraId="3F728777" w14:textId="55D13102" w:rsidR="00AF7C88" w:rsidRDefault="00AF7C88" w:rsidP="00AF7C88">
      <w:pPr>
        <w:keepNext/>
        <w:rPr>
          <w:noProof/>
          <w:lang w:val="en-US" w:bidi="es-ES"/>
        </w:rPr>
      </w:pPr>
      <w:r>
        <w:rPr>
          <w:noProof/>
          <w:lang w:val="en-US" w:bidi="es-ES"/>
        </w:rPr>
        <w:t xml:space="preserve">Working with Jupyter Notebook in Windows Terminal, </w:t>
      </w:r>
    </w:p>
    <w:p w14:paraId="1C80C24C" w14:textId="60DBE26C" w:rsidR="00AF7C88" w:rsidRDefault="00AF7C88" w:rsidP="00AF7C88">
      <w:pPr>
        <w:keepNext/>
        <w:rPr>
          <w:noProof/>
          <w:lang w:val="en-US" w:bidi="es-ES"/>
        </w:rPr>
      </w:pPr>
      <w:r>
        <w:rPr>
          <w:rStyle w:val="Textoennegrita"/>
          <w:noProof/>
          <w:lang w:val="en-US" w:bidi="es-ES"/>
        </w:rPr>
        <w:t>Windows Terminal</w:t>
      </w:r>
      <w:r w:rsidRPr="002929DD">
        <w:rPr>
          <w:rStyle w:val="Textoennegrita"/>
          <w:noProof/>
          <w:lang w:val="en-US" w:bidi="es-ES"/>
        </w:rPr>
        <w:t>:</w:t>
      </w:r>
      <w:r w:rsidRPr="002929DD">
        <w:rPr>
          <w:noProof/>
          <w:lang w:val="en-US" w:bidi="es-ES"/>
        </w:rPr>
        <w:t xml:space="preserve"> </w:t>
      </w:r>
    </w:p>
    <w:p w14:paraId="1247232C" w14:textId="0AD7BFAF" w:rsidR="00BC6A26" w:rsidRPr="00BC6A26" w:rsidRDefault="00BC6A26" w:rsidP="00BC6A26">
      <w:pPr>
        <w:pStyle w:val="Prrafodelista"/>
        <w:numPr>
          <w:ilvl w:val="0"/>
          <w:numId w:val="30"/>
        </w:numPr>
        <w:rPr>
          <w:noProof/>
          <w:lang w:val="en-US" w:bidi="es-ES"/>
        </w:rPr>
      </w:pPr>
      <w:r w:rsidRPr="00BC6A26">
        <w:rPr>
          <w:noProof/>
          <w:lang w:val="en-US" w:bidi="es-ES"/>
        </w:rPr>
        <w:t>Activate the Python virtual environment</w:t>
      </w:r>
    </w:p>
    <w:p w14:paraId="4E1D16EA" w14:textId="1176C899" w:rsidR="00BC6A26" w:rsidRPr="00A03D6B" w:rsidRDefault="00BC6A26" w:rsidP="00BC6A26">
      <w:pPr>
        <w:pStyle w:val="Prrafodelista"/>
        <w:rPr>
          <w:rFonts w:ascii="Ink Free" w:hAnsi="Ink Free"/>
          <w:noProof/>
          <w:lang w:val="en-US"/>
        </w:rPr>
      </w:pPr>
      <w:r w:rsidRPr="00A03D6B">
        <w:rPr>
          <w:rFonts w:ascii="Ink Free" w:hAnsi="Ink Free" w:cs="Calibri"/>
          <w:lang w:val="en-US"/>
        </w:rPr>
        <w:t>C:\Users\$REPLACEFORYOURWINDOWSUSER\OneDrive - Otto Group\Desktop\</w:t>
      </w:r>
      <w:proofErr w:type="spellStart"/>
      <w:r w:rsidRPr="00A03D6B">
        <w:rPr>
          <w:rFonts w:ascii="Ink Free" w:hAnsi="Ink Free" w:cs="Calibri"/>
          <w:lang w:val="en-US"/>
        </w:rPr>
        <w:t>wsdmv</w:t>
      </w:r>
      <w:proofErr w:type="spellEnd"/>
      <w:r w:rsidRPr="00A03D6B">
        <w:rPr>
          <w:rFonts w:ascii="Ink Free" w:hAnsi="Ink Free" w:cs="Calibri"/>
          <w:lang w:val="en-US"/>
        </w:rPr>
        <w:t>\.</w:t>
      </w:r>
      <w:proofErr w:type="spellStart"/>
      <w:r w:rsidRPr="00A03D6B">
        <w:rPr>
          <w:rFonts w:ascii="Ink Free" w:hAnsi="Ink Free" w:cs="Calibri"/>
          <w:lang w:val="en-US"/>
        </w:rPr>
        <w:t>venvs</w:t>
      </w:r>
      <w:proofErr w:type="spellEnd"/>
      <w:r w:rsidRPr="00A03D6B">
        <w:rPr>
          <w:rFonts w:ascii="Ink Free" w:hAnsi="Ink Free" w:cs="Calibri"/>
          <w:lang w:val="en-US"/>
        </w:rPr>
        <w:t>\Scripts&gt;.\activate</w:t>
      </w:r>
      <w:r w:rsidRPr="00A03D6B">
        <w:rPr>
          <w:rFonts w:ascii="Ink Free" w:hAnsi="Ink Free"/>
          <w:noProof/>
          <w:lang w:val="en-US" w:bidi="es-ES"/>
        </w:rPr>
        <w:t xml:space="preserve"> </w:t>
      </w:r>
    </w:p>
    <w:p w14:paraId="430F259A" w14:textId="1ECA3E07" w:rsidR="00237636" w:rsidRDefault="00C91E58" w:rsidP="00CE7E03">
      <w:pPr>
        <w:pStyle w:val="Prrafodelista"/>
        <w:numPr>
          <w:ilvl w:val="0"/>
          <w:numId w:val="30"/>
        </w:numPr>
        <w:rPr>
          <w:noProof/>
          <w:lang w:val="en-US"/>
        </w:rPr>
      </w:pPr>
      <w:r w:rsidRPr="00C91E58">
        <w:rPr>
          <w:noProof/>
          <w:lang w:val="en-US"/>
        </w:rPr>
        <w:t>Go to the .wsdmv folder</w:t>
      </w:r>
    </w:p>
    <w:p w14:paraId="597DDA08" w14:textId="79D584EC" w:rsidR="00A07E98" w:rsidRPr="00477EA3" w:rsidRDefault="00477EA3" w:rsidP="00A07E98">
      <w:pPr>
        <w:pStyle w:val="Prrafodelista"/>
        <w:rPr>
          <w:rFonts w:ascii="Ink Free" w:hAnsi="Ink Free"/>
          <w:noProof/>
          <w:lang w:val="en-US"/>
        </w:rPr>
      </w:pPr>
      <w:r w:rsidRPr="00477EA3">
        <w:rPr>
          <w:rFonts w:ascii="Ink Free" w:hAnsi="Ink Free"/>
          <w:noProof/>
          <w:lang w:val="en-US"/>
        </w:rPr>
        <w:t>cd (.venvs) C:\Users\$REPLACEFORYOURWINDOWSUSER\OneDrive - Otto Group\Desktop\wsdmv</w:t>
      </w:r>
    </w:p>
    <w:p w14:paraId="2FC4CAB6" w14:textId="734B3618" w:rsidR="00B01BBE" w:rsidRPr="006E09BF" w:rsidRDefault="00B01BBE" w:rsidP="00CE7E03">
      <w:pPr>
        <w:pStyle w:val="Prrafodelista"/>
        <w:numPr>
          <w:ilvl w:val="0"/>
          <w:numId w:val="30"/>
        </w:numPr>
        <w:rPr>
          <w:rFonts w:cstheme="minorHAnsi"/>
          <w:noProof/>
          <w:lang w:val="en-US"/>
        </w:rPr>
      </w:pPr>
      <w:r w:rsidRPr="002E37FD">
        <w:rPr>
          <w:noProof/>
          <w:lang w:val="en-US"/>
        </w:rPr>
        <w:t xml:space="preserve">Execute </w:t>
      </w:r>
      <w:r w:rsidR="00452C42">
        <w:rPr>
          <w:noProof/>
          <w:lang w:val="en-US"/>
        </w:rPr>
        <w:t>the jupyter notebook</w:t>
      </w:r>
      <w:r w:rsidRPr="002E37FD">
        <w:rPr>
          <w:noProof/>
          <w:lang w:val="en-US"/>
        </w:rPr>
        <w:t xml:space="preserve"> </w:t>
      </w:r>
    </w:p>
    <w:p w14:paraId="03FE75C3" w14:textId="77777777" w:rsidR="001E149D" w:rsidRPr="00F63D45" w:rsidRDefault="008120AE" w:rsidP="006E09BF">
      <w:pPr>
        <w:pStyle w:val="Prrafodelista"/>
        <w:rPr>
          <w:rFonts w:ascii="Ink Free" w:hAnsi="Ink Free" w:cstheme="minorHAnsi"/>
          <w:lang w:val="en-US"/>
        </w:rPr>
      </w:pPr>
      <w:proofErr w:type="gramStart"/>
      <w:r w:rsidRPr="00F63D45">
        <w:rPr>
          <w:rFonts w:ascii="Ink Free" w:hAnsi="Ink Free" w:cstheme="minorHAnsi"/>
          <w:lang w:val="en-US"/>
        </w:rPr>
        <w:t>(.</w:t>
      </w:r>
      <w:proofErr w:type="spellStart"/>
      <w:r w:rsidRPr="00F63D45">
        <w:rPr>
          <w:rFonts w:ascii="Ink Free" w:hAnsi="Ink Free" w:cstheme="minorHAnsi"/>
          <w:lang w:val="en-US"/>
        </w:rPr>
        <w:t>venvs</w:t>
      </w:r>
      <w:proofErr w:type="spellEnd"/>
      <w:proofErr w:type="gramEnd"/>
      <w:r w:rsidRPr="00F63D45">
        <w:rPr>
          <w:rFonts w:ascii="Ink Free" w:hAnsi="Ink Free" w:cstheme="minorHAnsi"/>
          <w:lang w:val="en-US"/>
        </w:rPr>
        <w:t>) C:\Users\$REPLACEFORYOURWINDOWSUSER\OneDrive - Otto Group\Desktop\</w:t>
      </w:r>
      <w:proofErr w:type="spellStart"/>
      <w:r w:rsidRPr="00F63D45">
        <w:rPr>
          <w:rFonts w:ascii="Ink Free" w:hAnsi="Ink Free" w:cstheme="minorHAnsi"/>
          <w:lang w:val="en-US"/>
        </w:rPr>
        <w:t>wsdmv</w:t>
      </w:r>
      <w:proofErr w:type="spellEnd"/>
      <w:r w:rsidRPr="00F63D45">
        <w:rPr>
          <w:rFonts w:ascii="Ink Free" w:hAnsi="Ink Free" w:cstheme="minorHAnsi"/>
          <w:lang w:val="en-US"/>
        </w:rPr>
        <w:t xml:space="preserve">&gt; </w:t>
      </w:r>
      <w:proofErr w:type="spellStart"/>
      <w:r w:rsidRPr="00F63D45">
        <w:rPr>
          <w:rFonts w:ascii="Ink Free" w:hAnsi="Ink Free" w:cstheme="minorHAnsi"/>
          <w:lang w:val="en-US"/>
        </w:rPr>
        <w:t>jupyter</w:t>
      </w:r>
      <w:proofErr w:type="spellEnd"/>
      <w:r w:rsidRPr="00F63D45">
        <w:rPr>
          <w:rFonts w:ascii="Ink Free" w:hAnsi="Ink Free" w:cstheme="minorHAnsi"/>
          <w:lang w:val="en-US"/>
        </w:rPr>
        <w:t xml:space="preserve"> notebook</w:t>
      </w:r>
      <w:r w:rsidR="006E09BF" w:rsidRPr="00F63D45">
        <w:rPr>
          <w:rFonts w:ascii="Ink Free" w:hAnsi="Ink Free" w:cstheme="minorHAnsi"/>
          <w:lang w:val="en-US"/>
        </w:rPr>
        <w:t xml:space="preserve"> </w:t>
      </w:r>
    </w:p>
    <w:p w14:paraId="3CF464FA" w14:textId="141225B7" w:rsidR="006E09BF" w:rsidRDefault="00835AC0" w:rsidP="00F63D45">
      <w:pPr>
        <w:pStyle w:val="Prrafodelista"/>
        <w:numPr>
          <w:ilvl w:val="0"/>
          <w:numId w:val="30"/>
        </w:numPr>
        <w:rPr>
          <w:noProof/>
          <w:lang w:val="en-US" w:bidi="es-ES"/>
        </w:rPr>
      </w:pPr>
      <w:r w:rsidRPr="006E09BF">
        <w:rPr>
          <w:rFonts w:cstheme="minorHAnsi"/>
          <w:noProof/>
          <w:lang w:val="en-US" w:bidi="es-ES"/>
        </w:rPr>
        <w:t>Accept the preferred web browser to work with Jupyter Notebook, for instance, Microsoft Edge. A folder tree appears in the localhost.</w:t>
      </w:r>
      <w:r w:rsidR="006E09BF" w:rsidRPr="006E09BF">
        <w:rPr>
          <w:rFonts w:cstheme="minorHAnsi"/>
          <w:noProof/>
          <w:lang w:val="en-US" w:bidi="es-ES"/>
        </w:rPr>
        <w:t xml:space="preserve"> </w:t>
      </w:r>
      <w:r w:rsidR="009B1D0E" w:rsidRPr="006E09BF">
        <w:rPr>
          <w:rFonts w:cstheme="minorHAnsi"/>
          <w:noProof/>
          <w:lang w:val="en-US" w:bidi="es-ES"/>
        </w:rPr>
        <w:t xml:space="preserve">Create a </w:t>
      </w:r>
      <w:r w:rsidR="00BC782F" w:rsidRPr="006E09BF">
        <w:rPr>
          <w:rFonts w:cstheme="minorHAnsi"/>
          <w:noProof/>
          <w:lang w:val="en-US" w:bidi="es-ES"/>
        </w:rPr>
        <w:t>Jupyter Notebook</w:t>
      </w:r>
      <w:r w:rsidR="009C63F2">
        <w:rPr>
          <w:noProof/>
          <w:lang w:val="en-US" w:bidi="es-ES"/>
        </w:rPr>
        <w:drawing>
          <wp:inline distT="0" distB="0" distL="0" distR="0" wp14:anchorId="19993ECA" wp14:editId="6BE4AA1D">
            <wp:extent cx="3940630" cy="1451811"/>
            <wp:effectExtent l="0" t="0" r="3175" b="0"/>
            <wp:docPr id="102496322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6322" name="Imagen 14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8087" cy="145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1FA7" w14:textId="22935C18" w:rsidR="00C13279" w:rsidRPr="006E09BF" w:rsidRDefault="00C13279" w:rsidP="00F63D45">
      <w:pPr>
        <w:pStyle w:val="Prrafodelista"/>
        <w:numPr>
          <w:ilvl w:val="0"/>
          <w:numId w:val="30"/>
        </w:numPr>
        <w:rPr>
          <w:noProof/>
          <w:lang w:val="en-US" w:bidi="es-ES"/>
        </w:rPr>
      </w:pPr>
      <w:r w:rsidRPr="00B07651">
        <w:rPr>
          <w:noProof/>
          <w:lang w:val="en-US" w:bidi="es-ES"/>
        </w:rPr>
        <w:t>Rename File</w:t>
      </w:r>
      <w:r w:rsidR="0085599C" w:rsidRPr="00B07651">
        <w:rPr>
          <w:noProof/>
          <w:lang w:val="en-US" w:bidi="es-ES"/>
        </w:rPr>
        <w:t xml:space="preserve"> from Untitled.ipynb to</w:t>
      </w:r>
      <w:r w:rsidR="00F83BBA" w:rsidRPr="00B07651">
        <w:rPr>
          <w:noProof/>
          <w:lang w:val="en-US" w:bidi="es-ES"/>
        </w:rPr>
        <w:t xml:space="preserve"> AquaDM</w:t>
      </w:r>
      <w:r w:rsidR="00417D50">
        <w:rPr>
          <w:noProof/>
          <w:lang w:val="en-US" w:bidi="es-ES"/>
        </w:rPr>
        <w:drawing>
          <wp:inline distT="0" distB="0" distL="0" distR="0" wp14:anchorId="109D1D2E" wp14:editId="5AA95092">
            <wp:extent cx="4400016" cy="2526631"/>
            <wp:effectExtent l="0" t="0" r="635" b="7620"/>
            <wp:docPr id="101936320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431" cy="253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304F8" w14:textId="77777777" w:rsidR="008120AE" w:rsidRDefault="008120AE" w:rsidP="00C13279">
      <w:pPr>
        <w:pStyle w:val="Prrafodelista"/>
        <w:keepNext/>
        <w:rPr>
          <w:noProof/>
          <w:lang w:val="en-US" w:bidi="es-ES"/>
        </w:rPr>
      </w:pPr>
    </w:p>
    <w:p w14:paraId="179C7FFB" w14:textId="1CADD59F" w:rsidR="00826B9C" w:rsidRDefault="00FE50C4" w:rsidP="008F5AAA">
      <w:pPr>
        <w:pStyle w:val="Prrafodelista"/>
        <w:keepNext/>
        <w:numPr>
          <w:ilvl w:val="0"/>
          <w:numId w:val="30"/>
        </w:numPr>
        <w:rPr>
          <w:noProof/>
          <w:lang w:val="en-US" w:bidi="es-ES"/>
        </w:rPr>
      </w:pPr>
      <w:r w:rsidRPr="00FE50C4">
        <w:rPr>
          <w:noProof/>
          <w:lang w:val="en-US" w:bidi="es-ES"/>
        </w:rPr>
        <w:t xml:space="preserve">Inside the rectangle called "cell," import the Graphviz library with "from graphviz import Digraph".On </w:t>
      </w:r>
      <w:r w:rsidR="00AE39A1">
        <w:rPr>
          <w:noProof/>
          <w:lang w:val="en-US" w:bidi="es-ES"/>
        </w:rPr>
        <w:t>top menu</w:t>
      </w:r>
      <w:r w:rsidRPr="00FE50C4">
        <w:rPr>
          <w:noProof/>
          <w:lang w:val="en-US" w:bidi="es-ES"/>
        </w:rPr>
        <w:t>, click on "</w:t>
      </w:r>
      <w:r w:rsidR="00AE39A1">
        <w:rPr>
          <w:noProof/>
          <w:lang w:val="en-US" w:bidi="es-ES"/>
        </w:rPr>
        <w:t>Run this cell and advance</w:t>
      </w:r>
      <w:r w:rsidRPr="00FE50C4">
        <w:rPr>
          <w:noProof/>
          <w:lang w:val="en-US" w:bidi="es-ES"/>
        </w:rPr>
        <w:t>."</w:t>
      </w:r>
    </w:p>
    <w:p w14:paraId="3DE3C0E7" w14:textId="66D9849A" w:rsidR="00A17CC8" w:rsidRDefault="00A17CC8" w:rsidP="00A17CC8">
      <w:pPr>
        <w:pStyle w:val="Prrafodelista"/>
        <w:keepNext/>
        <w:rPr>
          <w:noProof/>
          <w:lang w:val="en-US" w:bidi="es-ES"/>
        </w:rPr>
      </w:pPr>
      <w:r>
        <w:rPr>
          <w:noProof/>
          <w:lang w:val="en-US" w:bidi="es-ES"/>
        </w:rPr>
        <w:drawing>
          <wp:inline distT="0" distB="0" distL="0" distR="0" wp14:anchorId="41C0FFFB" wp14:editId="5B55EB62">
            <wp:extent cx="3931920" cy="2103120"/>
            <wp:effectExtent l="0" t="0" r="0" b="0"/>
            <wp:docPr id="14222436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436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5A9D" w14:textId="03F58D51" w:rsidR="00FE46DC" w:rsidRPr="00212C3F" w:rsidRDefault="009A7BB5" w:rsidP="00FE46DC">
      <w:pPr>
        <w:pStyle w:val="Prrafodelista"/>
        <w:keepNext/>
        <w:numPr>
          <w:ilvl w:val="0"/>
          <w:numId w:val="30"/>
        </w:numPr>
        <w:rPr>
          <w:noProof/>
          <w:lang w:val="en-US" w:bidi="es-ES"/>
        </w:rPr>
      </w:pPr>
      <w:r>
        <w:rPr>
          <w:noProof/>
          <w:lang w:val="en-US" w:bidi="es-ES"/>
        </w:rPr>
        <w:t xml:space="preserve">In case you want to learn more about </w:t>
      </w:r>
      <w:hyperlink r:id="rId38" w:history="1">
        <w:r w:rsidR="00FE46DC" w:rsidRPr="00212C3F">
          <w:rPr>
            <w:rStyle w:val="Hipervnculo"/>
            <w:lang w:val="en-US"/>
          </w:rPr>
          <w:t xml:space="preserve">Working with </w:t>
        </w:r>
        <w:proofErr w:type="spellStart"/>
        <w:r w:rsidR="00FE46DC" w:rsidRPr="00212C3F">
          <w:rPr>
            <w:rStyle w:val="Hipervnculo"/>
            <w:lang w:val="en-US"/>
          </w:rPr>
          <w:t>Jupyter</w:t>
        </w:r>
        <w:proofErr w:type="spellEnd"/>
        <w:r w:rsidR="00FE46DC" w:rsidRPr="00212C3F">
          <w:rPr>
            <w:rStyle w:val="Hipervnculo"/>
            <w:lang w:val="en-US"/>
          </w:rPr>
          <w:t xml:space="preserve"> code cells in the Python Interactive window (visualstudio.com)</w:t>
        </w:r>
      </w:hyperlink>
    </w:p>
    <w:p w14:paraId="7613A577" w14:textId="4D56ADF0" w:rsidR="00BA4703" w:rsidRDefault="003F7287" w:rsidP="008E7AF7">
      <w:pPr>
        <w:pStyle w:val="Prrafodelista"/>
        <w:keepNext/>
        <w:numPr>
          <w:ilvl w:val="0"/>
          <w:numId w:val="30"/>
        </w:numPr>
        <w:rPr>
          <w:noProof/>
          <w:lang w:val="en-US" w:bidi="es-ES"/>
        </w:rPr>
      </w:pPr>
      <w:r>
        <w:rPr>
          <w:noProof/>
          <w:lang w:val="en-US" w:bidi="es-ES"/>
        </w:rPr>
        <w:t>Shutdown the localhost Jupyter Notebook</w:t>
      </w:r>
      <w:r w:rsidR="003933CB">
        <w:rPr>
          <w:noProof/>
          <w:lang w:val="en-US" w:bidi="es-ES"/>
        </w:rPr>
        <w:t xml:space="preserve">, </w:t>
      </w:r>
      <w:r w:rsidR="003933CB" w:rsidRPr="00C21441">
        <w:rPr>
          <w:noProof/>
          <w:lang w:val="en-US" w:bidi="es-ES"/>
        </w:rPr>
        <w:t xml:space="preserve">Goto File -&gt; </w:t>
      </w:r>
      <w:r w:rsidR="003933CB">
        <w:rPr>
          <w:noProof/>
          <w:lang w:val="en-US" w:bidi="es-ES"/>
        </w:rPr>
        <w:t>Shutdown</w:t>
      </w:r>
    </w:p>
    <w:p w14:paraId="353C8089" w14:textId="77777777" w:rsidR="00840B96" w:rsidRPr="00840B96" w:rsidRDefault="00840B96" w:rsidP="00840B96">
      <w:pPr>
        <w:keepNext/>
        <w:ind w:left="360"/>
        <w:rPr>
          <w:noProof/>
          <w:lang w:val="en-US" w:bidi="es-ES"/>
        </w:rPr>
      </w:pPr>
    </w:p>
    <w:p w14:paraId="2D36665B" w14:textId="530F22AF" w:rsidR="00457BEB" w:rsidRPr="00840B96" w:rsidRDefault="00AF1E99" w:rsidP="008E7AF7">
      <w:pPr>
        <w:pStyle w:val="Ttulo1"/>
        <w:numPr>
          <w:ilvl w:val="0"/>
          <w:numId w:val="29"/>
        </w:numPr>
        <w:spacing w:line="192" w:lineRule="auto"/>
        <w:rPr>
          <w:noProof/>
          <w:lang w:val="en-US"/>
        </w:rPr>
      </w:pPr>
      <w:r w:rsidRPr="00840B96">
        <w:rPr>
          <w:noProof/>
          <w:lang w:val="en-US" w:bidi="es-ES"/>
        </w:rPr>
        <w:t>cc_a</w:t>
      </w:r>
      <w:r w:rsidR="00FE5F7D" w:rsidRPr="00840B96">
        <w:rPr>
          <w:noProof/>
          <w:lang w:val="en-US" w:bidi="es-ES"/>
        </w:rPr>
        <w:t>qua..</w:t>
      </w:r>
      <w:r w:rsidR="001740C2">
        <w:rPr>
          <w:noProof/>
          <w:lang w:val="en-US" w:bidi="es-ES"/>
        </w:rPr>
        <w:t xml:space="preserve"> Tables</w:t>
      </w:r>
      <w:r w:rsidR="00D419EB">
        <w:rPr>
          <w:noProof/>
          <w:lang w:val="en-US" w:bidi="es-ES"/>
        </w:rPr>
        <w:t xml:space="preserve"> on Oracle</w:t>
      </w:r>
      <w:r w:rsidR="007B51EA" w:rsidRPr="00840B96">
        <w:rPr>
          <w:noProof/>
          <w:lang w:val="en-US" w:bidi="es-ES"/>
        </w:rPr>
        <w:t xml:space="preserve"> </w:t>
      </w:r>
      <w:r w:rsidR="00D419EB">
        <w:rPr>
          <w:noProof/>
          <w:lang w:val="en-US" w:bidi="es-ES"/>
        </w:rPr>
        <w:t>T-</w:t>
      </w:r>
      <w:r w:rsidR="007B51EA" w:rsidRPr="00840B96">
        <w:rPr>
          <w:noProof/>
          <w:lang w:val="en-US" w:bidi="es-ES"/>
        </w:rPr>
        <w:t xml:space="preserve">SQL </w:t>
      </w:r>
    </w:p>
    <w:p w14:paraId="1B016942" w14:textId="3BEFDCAC" w:rsidR="00457BEB" w:rsidRPr="00BF62E6" w:rsidRDefault="00AF1E99" w:rsidP="00457BEB">
      <w:pPr>
        <w:rPr>
          <w:noProof/>
          <w:lang w:val="en-US" w:bidi="es-ES"/>
        </w:rPr>
      </w:pPr>
      <w:r w:rsidRPr="00AF1E99">
        <w:rPr>
          <w:noProof/>
          <w:lang w:val="en-US" w:bidi="es-ES"/>
        </w:rPr>
        <w:t>We will draw our f</w:t>
      </w:r>
      <w:r>
        <w:rPr>
          <w:noProof/>
          <w:lang w:val="en-US" w:bidi="es-ES"/>
        </w:rPr>
        <w:t xml:space="preserve">irst data model using Aqua.. </w:t>
      </w:r>
      <w:r w:rsidRPr="001C2117">
        <w:rPr>
          <w:noProof/>
          <w:lang w:val="en-US" w:bidi="es-ES"/>
        </w:rPr>
        <w:t>Tables</w:t>
      </w:r>
      <w:r w:rsidR="00DB4FA5" w:rsidRPr="001C2117">
        <w:rPr>
          <w:noProof/>
          <w:lang w:val="en-US" w:bidi="es-ES"/>
        </w:rPr>
        <w:t xml:space="preserve">. </w:t>
      </w:r>
      <w:hyperlink r:id="rId39" w:history="1">
        <w:r w:rsidR="003A3E5F">
          <w:rPr>
            <w:rStyle w:val="Hipervnculo"/>
            <w:lang w:val="en-US"/>
          </w:rPr>
          <w:t>AQUA</w:t>
        </w:r>
      </w:hyperlink>
      <w:r w:rsidR="00D76CD5">
        <w:rPr>
          <w:noProof/>
          <w:lang w:val="en-US" w:bidi="es-ES"/>
        </w:rPr>
        <w:t xml:space="preserve"> </w:t>
      </w:r>
      <w:r w:rsidR="00980C8A" w:rsidRPr="00980C8A">
        <w:rPr>
          <w:noProof/>
          <w:lang w:val="en-US" w:bidi="es-ES"/>
        </w:rPr>
        <w:t xml:space="preserve">= </w:t>
      </w:r>
      <w:r w:rsidR="00D76CD5">
        <w:rPr>
          <w:noProof/>
          <w:lang w:val="en-US" w:bidi="es-ES"/>
        </w:rPr>
        <w:t xml:space="preserve">a </w:t>
      </w:r>
      <w:r w:rsidR="00980C8A" w:rsidRPr="00980C8A">
        <w:rPr>
          <w:noProof/>
          <w:lang w:val="en-US" w:bidi="es-ES"/>
        </w:rPr>
        <w:t xml:space="preserve">quality management treatment: </w:t>
      </w:r>
      <w:r w:rsidR="00BF62E6" w:rsidRPr="00BF62E6">
        <w:rPr>
          <w:i/>
          <w:iCs/>
          <w:noProof/>
          <w:lang w:val="en-US" w:bidi="es-ES"/>
        </w:rPr>
        <w:t>“</w:t>
      </w:r>
      <w:r w:rsidR="00980C8A" w:rsidRPr="00BF62E6">
        <w:rPr>
          <w:i/>
          <w:iCs/>
          <w:noProof/>
          <w:lang w:val="en-US" w:bidi="es-ES"/>
        </w:rPr>
        <w:t>Application for information on the receipt and inspection of articles. The tool helps QM record the stage the item is in in the goods receipt process</w:t>
      </w:r>
      <w:r w:rsidR="00BF62E6" w:rsidRPr="00BF62E6">
        <w:rPr>
          <w:i/>
          <w:iCs/>
          <w:noProof/>
          <w:lang w:val="en-US" w:bidi="es-ES"/>
        </w:rPr>
        <w:t>”</w:t>
      </w:r>
      <w:r w:rsidR="00980C8A" w:rsidRPr="00BF62E6">
        <w:rPr>
          <w:i/>
          <w:iCs/>
          <w:noProof/>
          <w:lang w:val="en-US" w:bidi="es-ES"/>
        </w:rPr>
        <w:t>.</w:t>
      </w:r>
      <w:r w:rsidR="00BF62E6">
        <w:rPr>
          <w:i/>
          <w:iCs/>
          <w:noProof/>
          <w:lang w:val="en-US" w:bidi="es-ES"/>
        </w:rPr>
        <w:t xml:space="preserve"> </w:t>
      </w:r>
    </w:p>
    <w:p w14:paraId="311D29D8" w14:textId="2431EC48" w:rsidR="0073415A" w:rsidRDefault="0073415A" w:rsidP="0073415A">
      <w:pPr>
        <w:pStyle w:val="Prrafodelista"/>
        <w:keepNext/>
        <w:numPr>
          <w:ilvl w:val="0"/>
          <w:numId w:val="32"/>
        </w:numPr>
        <w:rPr>
          <w:noProof/>
          <w:lang w:val="en-US" w:bidi="es-ES"/>
        </w:rPr>
      </w:pPr>
      <w:r>
        <w:rPr>
          <w:noProof/>
          <w:lang w:val="en-US" w:bidi="es-ES"/>
        </w:rPr>
        <w:t xml:space="preserve">Execute the next query to count </w:t>
      </w:r>
      <w:r w:rsidR="00B36C81">
        <w:rPr>
          <w:noProof/>
          <w:lang w:val="en-US" w:bidi="es-ES"/>
        </w:rPr>
        <w:t xml:space="preserve">the number of cc_aqua tables </w:t>
      </w:r>
      <w:r w:rsidR="00455310">
        <w:rPr>
          <w:noProof/>
          <w:lang w:val="en-US" w:bidi="es-ES"/>
        </w:rPr>
        <w:t>in the database</w:t>
      </w:r>
      <w:r w:rsidR="007B51EA">
        <w:rPr>
          <w:noProof/>
          <w:lang w:val="en-US" w:bidi="es-ES"/>
        </w:rPr>
        <w:t xml:space="preserve"> through </w:t>
      </w:r>
    </w:p>
    <w:p w14:paraId="728F88EF" w14:textId="391CA201" w:rsidR="00584089" w:rsidRPr="00252933" w:rsidRDefault="00584089" w:rsidP="00584089">
      <w:pPr>
        <w:pStyle w:val="Prrafodelista"/>
        <w:rPr>
          <w:rFonts w:ascii="Alasassy Caps" w:hAnsi="Alasassy Caps" w:cstheme="minorHAnsi"/>
          <w:noProof/>
          <w:lang w:val="en-US" w:bidi="es-ES"/>
        </w:rPr>
      </w:pPr>
      <w:r w:rsidRPr="00252933">
        <w:rPr>
          <w:rFonts w:ascii="Alasassy Caps" w:hAnsi="Alasassy Caps" w:cstheme="minorHAnsi"/>
          <w:noProof/>
          <w:lang w:val="en-US" w:bidi="es-ES"/>
        </w:rPr>
        <w:t>SELECT table_name</w:t>
      </w:r>
      <w:r w:rsidR="008705BD">
        <w:rPr>
          <w:rFonts w:ascii="Alasassy Caps" w:hAnsi="Alasassy Caps" w:cstheme="minorHAnsi"/>
          <w:noProof/>
          <w:lang w:val="en-US" w:bidi="es-ES"/>
        </w:rPr>
        <w:t>, owner</w:t>
      </w:r>
    </w:p>
    <w:p w14:paraId="07852D31" w14:textId="05F5D74A" w:rsidR="00584089" w:rsidRPr="00252933" w:rsidRDefault="00584089" w:rsidP="00584089">
      <w:pPr>
        <w:pStyle w:val="Prrafodelista"/>
        <w:rPr>
          <w:rFonts w:ascii="Alasassy Caps" w:hAnsi="Alasassy Caps" w:cstheme="minorHAnsi"/>
          <w:noProof/>
          <w:lang w:val="en-US" w:bidi="es-ES"/>
        </w:rPr>
      </w:pPr>
      <w:r w:rsidRPr="00252933">
        <w:rPr>
          <w:rFonts w:ascii="Alasassy Caps" w:hAnsi="Alasassy Caps" w:cstheme="minorHAnsi"/>
          <w:noProof/>
          <w:lang w:val="en-US" w:bidi="es-ES"/>
        </w:rPr>
        <w:t>FROM all_tables</w:t>
      </w:r>
    </w:p>
    <w:p w14:paraId="73010062" w14:textId="77777777" w:rsidR="00F4282E" w:rsidRPr="00252933" w:rsidRDefault="00584089" w:rsidP="00F4282E">
      <w:pPr>
        <w:pStyle w:val="Prrafodelista"/>
        <w:rPr>
          <w:rFonts w:ascii="Alasassy Caps" w:hAnsi="Alasassy Caps" w:cstheme="minorHAnsi"/>
          <w:noProof/>
          <w:lang w:val="en-US" w:bidi="es-ES"/>
        </w:rPr>
      </w:pPr>
      <w:r w:rsidRPr="00252933">
        <w:rPr>
          <w:rFonts w:ascii="Alasassy Caps" w:hAnsi="Alasassy Caps" w:cstheme="minorHAnsi"/>
          <w:noProof/>
          <w:lang w:val="en-US" w:bidi="es-ES"/>
        </w:rPr>
        <w:t>WHERE upper(table_name) LIKE '%CC_AQUA%';</w:t>
      </w:r>
    </w:p>
    <w:p w14:paraId="4BAA5CA1" w14:textId="77777777" w:rsidR="00F4282E" w:rsidRPr="00F4282E" w:rsidRDefault="00675496" w:rsidP="00F4282E">
      <w:pPr>
        <w:pStyle w:val="Prrafodelista"/>
        <w:numPr>
          <w:ilvl w:val="0"/>
          <w:numId w:val="32"/>
        </w:numPr>
        <w:rPr>
          <w:rStyle w:val="Hipervnculo"/>
          <w:rFonts w:cstheme="minorHAnsi"/>
          <w:noProof/>
          <w:color w:val="auto"/>
          <w:u w:val="none"/>
          <w:lang w:val="en-US" w:bidi="es-ES"/>
        </w:rPr>
      </w:pPr>
      <w:r w:rsidRPr="00F4282E">
        <w:rPr>
          <w:noProof/>
          <w:lang w:val="en-US" w:bidi="es-ES"/>
        </w:rPr>
        <w:t xml:space="preserve">Match between the obtained list </w:t>
      </w:r>
      <w:r w:rsidR="0085632E" w:rsidRPr="00F4282E">
        <w:rPr>
          <w:noProof/>
          <w:lang w:val="en-US" w:bidi="es-ES"/>
        </w:rPr>
        <w:t xml:space="preserve">from SQL Developer </w:t>
      </w:r>
      <w:r w:rsidRPr="00F4282E">
        <w:rPr>
          <w:noProof/>
          <w:lang w:val="en-US" w:bidi="es-ES"/>
        </w:rPr>
        <w:t xml:space="preserve">and the list </w:t>
      </w:r>
      <w:r w:rsidR="0089349B" w:rsidRPr="00F4282E">
        <w:rPr>
          <w:noProof/>
          <w:lang w:val="en-US" w:bidi="es-ES"/>
        </w:rPr>
        <w:t xml:space="preserve">of </w:t>
      </w:r>
      <w:hyperlink r:id="rId40" w:tgtFrame="_blank" w:tooltip="https://og2gether.sharepoint.com/sites/it-baidatacatalogue/?xsdata=mdv8mdj8fdhjzdvlmzy3mwi3zdqwnzyzowy2mdhkyzhjnjkwzja5fdg3otrlmtuzyznizdq0nzk4ymvhnjfhzwfmmty3zdvhfdb8mhw2mzg1mzk2mzawmze0odu0mzb8vw5rbm93bnxwr1zoylhovfpxtjfjbwwwzvzobgnuwnbzmly4zxlkv0lqb2lnqzr3t" w:history="1">
        <w:r w:rsidR="0089349B" w:rsidRPr="00F4282E">
          <w:rPr>
            <w:rStyle w:val="Hipervnculo"/>
            <w:lang w:val="en-US"/>
          </w:rPr>
          <w:t>IT-BAI Data Catalogue – Home (sharepoint.com)</w:t>
        </w:r>
      </w:hyperlink>
    </w:p>
    <w:p w14:paraId="1668E128" w14:textId="77777777" w:rsidR="00F4282E" w:rsidRPr="00F4282E" w:rsidRDefault="00E1243C" w:rsidP="00F4282E">
      <w:pPr>
        <w:pStyle w:val="Prrafodelista"/>
        <w:numPr>
          <w:ilvl w:val="0"/>
          <w:numId w:val="32"/>
        </w:numPr>
        <w:rPr>
          <w:rFonts w:cstheme="minorHAnsi"/>
          <w:noProof/>
          <w:lang w:val="en-US" w:bidi="es-ES"/>
        </w:rPr>
      </w:pPr>
      <w:r w:rsidRPr="00F4282E">
        <w:rPr>
          <w:noProof/>
          <w:lang w:val="en-US" w:bidi="es-ES"/>
        </w:rPr>
        <w:t xml:space="preserve">Reviweing </w:t>
      </w:r>
      <w:r w:rsidR="000425E6" w:rsidRPr="00F4282E">
        <w:rPr>
          <w:noProof/>
          <w:lang w:val="en-US" w:bidi="es-ES"/>
        </w:rPr>
        <w:t>all tables of CC_AQUA.., there are more</w:t>
      </w:r>
      <w:r w:rsidR="00C70F96" w:rsidRPr="00F4282E">
        <w:rPr>
          <w:noProof/>
          <w:lang w:val="en-US" w:bidi="es-ES"/>
        </w:rPr>
        <w:t xml:space="preserve"> in the database</w:t>
      </w:r>
      <w:r w:rsidR="000425E6" w:rsidRPr="00F4282E">
        <w:rPr>
          <w:noProof/>
          <w:lang w:val="en-US" w:bidi="es-ES"/>
        </w:rPr>
        <w:t xml:space="preserve"> than the list</w:t>
      </w:r>
      <w:r w:rsidR="00C70F96" w:rsidRPr="00F4282E">
        <w:rPr>
          <w:noProof/>
          <w:lang w:val="en-US" w:bidi="es-ES"/>
        </w:rPr>
        <w:t xml:space="preserve"> of IT-BAI Data Catalogue</w:t>
      </w:r>
    </w:p>
    <w:p w14:paraId="6BAE16A7" w14:textId="7AA13B32" w:rsidR="00F4282E" w:rsidRPr="00F4282E" w:rsidRDefault="00C70F96" w:rsidP="00F4282E">
      <w:pPr>
        <w:pStyle w:val="Prrafodelista"/>
        <w:numPr>
          <w:ilvl w:val="0"/>
          <w:numId w:val="32"/>
        </w:numPr>
        <w:rPr>
          <w:rFonts w:cstheme="minorHAnsi"/>
          <w:noProof/>
          <w:lang w:val="en-US" w:bidi="es-ES"/>
        </w:rPr>
      </w:pPr>
      <w:r w:rsidRPr="00F4282E">
        <w:rPr>
          <w:rFonts w:cstheme="minorHAnsi"/>
          <w:noProof/>
          <w:lang w:val="en-US" w:bidi="es-ES"/>
        </w:rPr>
        <w:t>Execute the next query to count the number of cc_aqua tables in the database</w:t>
      </w:r>
      <w:r w:rsidR="004D1806" w:rsidRPr="00F4282E">
        <w:rPr>
          <w:rFonts w:cstheme="minorHAnsi"/>
          <w:noProof/>
          <w:lang w:val="en-US" w:bidi="es-ES"/>
        </w:rPr>
        <w:t xml:space="preserve"> per owner</w:t>
      </w:r>
      <w:r w:rsidR="00F127EC" w:rsidRPr="00F4282E">
        <w:rPr>
          <w:rFonts w:cstheme="minorHAnsi"/>
          <w:noProof/>
          <w:lang w:val="en-US" w:bidi="es-ES"/>
        </w:rPr>
        <w:t xml:space="preserve">. </w:t>
      </w:r>
      <w:r w:rsidR="007E1C8F" w:rsidRPr="00F4282E">
        <w:rPr>
          <w:rFonts w:cstheme="minorHAnsi"/>
          <w:noProof/>
          <w:lang w:val="en-US" w:bidi="es-ES"/>
        </w:rPr>
        <w:t>Observation: as</w:t>
      </w:r>
      <w:r w:rsidR="00F127EC" w:rsidRPr="00F4282E">
        <w:rPr>
          <w:rFonts w:cstheme="minorHAnsi"/>
          <w:noProof/>
          <w:lang w:val="en-US" w:bidi="es-ES"/>
        </w:rPr>
        <w:t xml:space="preserve"> admin </w:t>
      </w:r>
      <w:r w:rsidR="00FE07C2" w:rsidRPr="00F4282E">
        <w:rPr>
          <w:rFonts w:cstheme="minorHAnsi"/>
          <w:noProof/>
          <w:lang w:val="en-US" w:bidi="es-ES"/>
        </w:rPr>
        <w:t>user</w:t>
      </w:r>
      <w:r w:rsidR="00651676" w:rsidRPr="00F4282E">
        <w:rPr>
          <w:rFonts w:cstheme="minorHAnsi"/>
          <w:noProof/>
          <w:lang w:val="en-US" w:bidi="es-ES"/>
        </w:rPr>
        <w:t xml:space="preserve"> of the database,</w:t>
      </w:r>
      <w:r w:rsidR="00F127EC" w:rsidRPr="00F4282E">
        <w:rPr>
          <w:rFonts w:cstheme="minorHAnsi"/>
          <w:noProof/>
          <w:lang w:val="en-US" w:bidi="es-ES"/>
        </w:rPr>
        <w:t xml:space="preserve"> I am getting the same number of tables</w:t>
      </w:r>
      <w:r w:rsidR="002666C4" w:rsidRPr="00F4282E">
        <w:rPr>
          <w:rFonts w:cstheme="minorHAnsi"/>
          <w:noProof/>
          <w:lang w:val="en-US" w:bidi="es-ES"/>
        </w:rPr>
        <w:t xml:space="preserve"> as the 1</w:t>
      </w:r>
      <w:r w:rsidR="002666C4" w:rsidRPr="00F4282E">
        <w:rPr>
          <w:rFonts w:cstheme="minorHAnsi"/>
          <w:noProof/>
          <w:vertAlign w:val="superscript"/>
          <w:lang w:val="en-US" w:bidi="es-ES"/>
        </w:rPr>
        <w:t>st</w:t>
      </w:r>
      <w:r w:rsidR="002666C4" w:rsidRPr="00F4282E">
        <w:rPr>
          <w:rFonts w:cstheme="minorHAnsi"/>
          <w:noProof/>
          <w:lang w:val="en-US" w:bidi="es-ES"/>
        </w:rPr>
        <w:t xml:space="preserve"> step.</w:t>
      </w:r>
    </w:p>
    <w:p w14:paraId="3509AC43" w14:textId="5706420F" w:rsidR="00F4282E" w:rsidRPr="0079779E" w:rsidRDefault="00B86481" w:rsidP="00F4282E">
      <w:pPr>
        <w:pStyle w:val="Prrafodelista"/>
        <w:rPr>
          <w:rFonts w:ascii="Alasassy Caps" w:hAnsi="Alasassy Caps" w:cstheme="minorHAnsi"/>
          <w:noProof/>
          <w:lang w:val="en-US" w:bidi="es-ES"/>
        </w:rPr>
      </w:pPr>
      <w:r w:rsidRPr="0079779E">
        <w:rPr>
          <w:rFonts w:ascii="Alasassy Caps" w:hAnsi="Alasassy Caps" w:cstheme="minorHAnsi"/>
          <w:noProof/>
          <w:lang w:val="en-US" w:bidi="es-ES"/>
        </w:rPr>
        <w:t>SELECT table_name</w:t>
      </w:r>
      <w:r w:rsidR="005A11BE">
        <w:rPr>
          <w:rFonts w:ascii="Alasassy Caps" w:hAnsi="Alasassy Caps" w:cstheme="minorHAnsi"/>
          <w:noProof/>
          <w:lang w:val="en-US" w:bidi="es-ES"/>
        </w:rPr>
        <w:t>, OWNER</w:t>
      </w:r>
    </w:p>
    <w:p w14:paraId="201C92D7" w14:textId="77777777" w:rsidR="00F4282E" w:rsidRPr="0079779E" w:rsidRDefault="00B86481" w:rsidP="00F4282E">
      <w:pPr>
        <w:pStyle w:val="Prrafodelista"/>
        <w:rPr>
          <w:rFonts w:ascii="Alasassy Caps" w:hAnsi="Alasassy Caps" w:cstheme="minorHAnsi"/>
          <w:noProof/>
          <w:lang w:val="en-US" w:bidi="es-ES"/>
        </w:rPr>
      </w:pPr>
      <w:r w:rsidRPr="0079779E">
        <w:rPr>
          <w:rFonts w:ascii="Alasassy Caps" w:hAnsi="Alasassy Caps" w:cstheme="minorHAnsi"/>
          <w:noProof/>
          <w:lang w:val="en-US" w:bidi="es-ES"/>
        </w:rPr>
        <w:t>FROM all_tables</w:t>
      </w:r>
    </w:p>
    <w:p w14:paraId="1E6B7797" w14:textId="77777777" w:rsidR="00F4282E" w:rsidRPr="0079779E" w:rsidRDefault="00B86481" w:rsidP="00F4282E">
      <w:pPr>
        <w:pStyle w:val="Prrafodelista"/>
        <w:rPr>
          <w:rFonts w:ascii="Alasassy Caps" w:hAnsi="Alasassy Caps" w:cstheme="minorHAnsi"/>
          <w:noProof/>
          <w:lang w:val="en-US" w:bidi="es-ES"/>
        </w:rPr>
      </w:pPr>
      <w:r w:rsidRPr="0079779E">
        <w:rPr>
          <w:rFonts w:ascii="Alasassy Caps" w:hAnsi="Alasassy Caps" w:cstheme="minorHAnsi"/>
          <w:noProof/>
          <w:lang w:val="en-US" w:bidi="es-ES"/>
        </w:rPr>
        <w:t>WHERE upper(table_name) LIKE '%CC_AQUA%'</w:t>
      </w:r>
    </w:p>
    <w:p w14:paraId="135FD6EF" w14:textId="77777777" w:rsidR="000E7010" w:rsidRPr="0079779E" w:rsidRDefault="00B86481" w:rsidP="00F4282E">
      <w:pPr>
        <w:pStyle w:val="Prrafodelista"/>
        <w:rPr>
          <w:rFonts w:ascii="Alasassy Caps" w:hAnsi="Alasassy Caps" w:cstheme="minorHAnsi"/>
          <w:noProof/>
          <w:lang w:val="en-US" w:bidi="es-ES"/>
        </w:rPr>
      </w:pPr>
      <w:r w:rsidRPr="0079779E">
        <w:rPr>
          <w:rFonts w:ascii="Alasassy Caps" w:hAnsi="Alasassy Caps" w:cstheme="minorHAnsi"/>
          <w:noProof/>
          <w:lang w:val="en-US" w:bidi="es-ES"/>
        </w:rPr>
        <w:t>ORDER BY owner DESC;</w:t>
      </w:r>
      <w:r w:rsidR="00F4282E" w:rsidRPr="0079779E">
        <w:rPr>
          <w:rFonts w:ascii="Alasassy Caps" w:hAnsi="Alasassy Caps" w:cstheme="minorHAnsi"/>
          <w:noProof/>
          <w:lang w:val="en-US" w:bidi="es-ES"/>
        </w:rPr>
        <w:t xml:space="preserve"> </w:t>
      </w:r>
    </w:p>
    <w:p w14:paraId="3FE9474A" w14:textId="3D09A02F" w:rsidR="00675496" w:rsidRPr="000E7010" w:rsidRDefault="00AB0FF5" w:rsidP="000E7010">
      <w:pPr>
        <w:pStyle w:val="Prrafodelista"/>
        <w:numPr>
          <w:ilvl w:val="0"/>
          <w:numId w:val="32"/>
        </w:numPr>
        <w:rPr>
          <w:rFonts w:cstheme="minorHAnsi"/>
          <w:noProof/>
          <w:lang w:val="en-US" w:bidi="es-ES"/>
        </w:rPr>
      </w:pPr>
      <w:r w:rsidRPr="000E7010">
        <w:rPr>
          <w:rFonts w:cstheme="minorHAnsi"/>
          <w:noProof/>
          <w:lang w:val="en-US" w:bidi="es-ES"/>
        </w:rPr>
        <w:t xml:space="preserve">Execute the next query </w:t>
      </w:r>
      <w:r w:rsidR="00215B31" w:rsidRPr="000E7010">
        <w:rPr>
          <w:rFonts w:cstheme="minorHAnsi"/>
          <w:noProof/>
          <w:lang w:val="en-US" w:bidi="es-ES"/>
        </w:rPr>
        <w:t xml:space="preserve">to get primary of a </w:t>
      </w:r>
      <w:r w:rsidR="002A794B" w:rsidRPr="000E7010">
        <w:rPr>
          <w:rFonts w:cstheme="minorHAnsi"/>
          <w:noProof/>
          <w:lang w:val="en-US" w:bidi="es-ES"/>
        </w:rPr>
        <w:t xml:space="preserve">CC_AQUA… </w:t>
      </w:r>
      <w:r w:rsidR="00215B31" w:rsidRPr="000E7010">
        <w:rPr>
          <w:rFonts w:cstheme="minorHAnsi"/>
          <w:noProof/>
          <w:lang w:val="en-US" w:bidi="es-ES"/>
        </w:rPr>
        <w:t>table</w:t>
      </w:r>
    </w:p>
    <w:p w14:paraId="1C2F627C" w14:textId="77777777" w:rsidR="002A794B" w:rsidRPr="00681B83" w:rsidRDefault="002A794B" w:rsidP="002A794B">
      <w:pPr>
        <w:pStyle w:val="Prrafodelista"/>
        <w:keepNext/>
        <w:rPr>
          <w:rFonts w:ascii="Alasassy Caps" w:hAnsi="Alasassy Caps"/>
          <w:noProof/>
          <w:lang w:val="en-US" w:bidi="es-ES"/>
        </w:rPr>
      </w:pPr>
      <w:r w:rsidRPr="00681B83">
        <w:rPr>
          <w:rFonts w:ascii="Alasassy Caps" w:hAnsi="Alasassy Caps"/>
          <w:noProof/>
          <w:lang w:val="en-US" w:bidi="es-ES"/>
        </w:rPr>
        <w:lastRenderedPageBreak/>
        <w:t>SELECT cols.table_name, cols.column_name, cols.position, cons.status, cons.owner</w:t>
      </w:r>
    </w:p>
    <w:p w14:paraId="60E1FCD2" w14:textId="77777777" w:rsidR="002A794B" w:rsidRPr="00681B83" w:rsidRDefault="002A794B" w:rsidP="002A794B">
      <w:pPr>
        <w:pStyle w:val="Prrafodelista"/>
        <w:keepNext/>
        <w:rPr>
          <w:rFonts w:ascii="Alasassy Caps" w:hAnsi="Alasassy Caps"/>
          <w:noProof/>
          <w:lang w:val="en-US" w:bidi="es-ES"/>
        </w:rPr>
      </w:pPr>
      <w:r w:rsidRPr="00681B83">
        <w:rPr>
          <w:rFonts w:ascii="Alasassy Caps" w:hAnsi="Alasassy Caps"/>
          <w:noProof/>
          <w:lang w:val="en-US" w:bidi="es-ES"/>
        </w:rPr>
        <w:t>FROM all_constraints cons, all_cons_columns cols</w:t>
      </w:r>
    </w:p>
    <w:p w14:paraId="58ACF2F5" w14:textId="77777777" w:rsidR="002A794B" w:rsidRPr="00681B83" w:rsidRDefault="002A794B" w:rsidP="002A794B">
      <w:pPr>
        <w:pStyle w:val="Prrafodelista"/>
        <w:keepNext/>
        <w:rPr>
          <w:rFonts w:ascii="Alasassy Caps" w:hAnsi="Alasassy Caps"/>
          <w:noProof/>
          <w:lang w:val="en-US" w:bidi="es-ES"/>
        </w:rPr>
      </w:pPr>
      <w:r w:rsidRPr="00681B83">
        <w:rPr>
          <w:rFonts w:ascii="Alasassy Caps" w:hAnsi="Alasassy Caps"/>
          <w:noProof/>
          <w:lang w:val="en-US" w:bidi="es-ES"/>
        </w:rPr>
        <w:t>WHERE cols.table_name = 'CC_AQUA TABLE ...'</w:t>
      </w:r>
    </w:p>
    <w:p w14:paraId="7DF185B4" w14:textId="77777777" w:rsidR="002A794B" w:rsidRPr="00681B83" w:rsidRDefault="002A794B" w:rsidP="002A794B">
      <w:pPr>
        <w:pStyle w:val="Prrafodelista"/>
        <w:keepNext/>
        <w:rPr>
          <w:rFonts w:ascii="Alasassy Caps" w:hAnsi="Alasassy Caps"/>
          <w:noProof/>
          <w:lang w:val="en-US" w:bidi="es-ES"/>
        </w:rPr>
      </w:pPr>
      <w:r w:rsidRPr="00681B83">
        <w:rPr>
          <w:rFonts w:ascii="Alasassy Caps" w:hAnsi="Alasassy Caps"/>
          <w:noProof/>
          <w:lang w:val="en-US" w:bidi="es-ES"/>
        </w:rPr>
        <w:t>AND cons.constraint_type = 'P'</w:t>
      </w:r>
    </w:p>
    <w:p w14:paraId="35A34F64" w14:textId="77777777" w:rsidR="002A794B" w:rsidRPr="00681B83" w:rsidRDefault="002A794B" w:rsidP="002A794B">
      <w:pPr>
        <w:pStyle w:val="Prrafodelista"/>
        <w:keepNext/>
        <w:rPr>
          <w:rFonts w:ascii="Alasassy Caps" w:hAnsi="Alasassy Caps"/>
          <w:noProof/>
          <w:lang w:val="en-US" w:bidi="es-ES"/>
        </w:rPr>
      </w:pPr>
      <w:r w:rsidRPr="00681B83">
        <w:rPr>
          <w:rFonts w:ascii="Alasassy Caps" w:hAnsi="Alasassy Caps"/>
          <w:noProof/>
          <w:lang w:val="en-US" w:bidi="es-ES"/>
        </w:rPr>
        <w:t>AND cons.constraint_name = cols.constraint_name</w:t>
      </w:r>
    </w:p>
    <w:p w14:paraId="552972B0" w14:textId="77777777" w:rsidR="002A794B" w:rsidRPr="00681B83" w:rsidRDefault="002A794B" w:rsidP="002A794B">
      <w:pPr>
        <w:pStyle w:val="Prrafodelista"/>
        <w:keepNext/>
        <w:rPr>
          <w:rFonts w:ascii="Alasassy Caps" w:hAnsi="Alasassy Caps"/>
          <w:noProof/>
          <w:lang w:val="en-US" w:bidi="es-ES"/>
        </w:rPr>
      </w:pPr>
      <w:r w:rsidRPr="00681B83">
        <w:rPr>
          <w:rFonts w:ascii="Alasassy Caps" w:hAnsi="Alasassy Caps"/>
          <w:noProof/>
          <w:lang w:val="en-US" w:bidi="es-ES"/>
        </w:rPr>
        <w:t>AND cons.owner = cols.owner</w:t>
      </w:r>
    </w:p>
    <w:p w14:paraId="694B4078" w14:textId="13D843C3" w:rsidR="00215B31" w:rsidRPr="00681B83" w:rsidRDefault="002A794B" w:rsidP="00681B83">
      <w:pPr>
        <w:pStyle w:val="Prrafodelista"/>
        <w:keepNext/>
        <w:rPr>
          <w:rFonts w:ascii="Alasassy Caps" w:hAnsi="Alasassy Caps"/>
          <w:noProof/>
          <w:lang w:val="en-US" w:bidi="es-ES"/>
        </w:rPr>
      </w:pPr>
      <w:r w:rsidRPr="00681B83">
        <w:rPr>
          <w:rFonts w:ascii="Alasassy Caps" w:hAnsi="Alasassy Caps"/>
          <w:noProof/>
          <w:lang w:val="en-US" w:bidi="es-ES"/>
        </w:rPr>
        <w:t>ORDER BY cols.table_name, cols.position;</w:t>
      </w:r>
    </w:p>
    <w:p w14:paraId="0F4D5A76" w14:textId="0F864A9D" w:rsidR="00215B31" w:rsidRDefault="00681B83" w:rsidP="0073415A">
      <w:pPr>
        <w:pStyle w:val="Prrafodelista"/>
        <w:keepNext/>
        <w:numPr>
          <w:ilvl w:val="0"/>
          <w:numId w:val="32"/>
        </w:numPr>
        <w:rPr>
          <w:noProof/>
          <w:lang w:val="en-US" w:bidi="es-ES"/>
        </w:rPr>
      </w:pPr>
      <w:r>
        <w:rPr>
          <w:noProof/>
          <w:lang w:val="en-US" w:bidi="es-ES"/>
        </w:rPr>
        <w:t>Execute the next query to get all constraints of a CC_AQUA… table</w:t>
      </w:r>
    </w:p>
    <w:p w14:paraId="6792B808" w14:textId="77777777" w:rsidR="00C97A87" w:rsidRPr="00A12EC4" w:rsidRDefault="00C97A87" w:rsidP="00C97A87">
      <w:pPr>
        <w:pStyle w:val="Prrafodelista"/>
        <w:keepNext/>
        <w:rPr>
          <w:rFonts w:ascii="Alasassy Caps" w:hAnsi="Alasassy Caps"/>
          <w:noProof/>
          <w:lang w:val="en-US" w:bidi="es-ES"/>
        </w:rPr>
      </w:pPr>
      <w:r w:rsidRPr="00A12EC4">
        <w:rPr>
          <w:rFonts w:ascii="Alasassy Caps" w:hAnsi="Alasassy Caps"/>
          <w:noProof/>
          <w:lang w:val="en-US" w:bidi="es-ES"/>
        </w:rPr>
        <w:t xml:space="preserve">SELECT constraint_name FROM all_constraints </w:t>
      </w:r>
    </w:p>
    <w:p w14:paraId="539B2B85" w14:textId="02AAED4B" w:rsidR="00681B83" w:rsidRPr="00A12EC4" w:rsidRDefault="00C97A87" w:rsidP="00C97A87">
      <w:pPr>
        <w:pStyle w:val="Prrafodelista"/>
        <w:keepNext/>
        <w:rPr>
          <w:rFonts w:ascii="Alasassy Caps" w:hAnsi="Alasassy Caps"/>
          <w:noProof/>
          <w:lang w:val="en-US" w:bidi="es-ES"/>
        </w:rPr>
      </w:pPr>
      <w:r w:rsidRPr="00A12EC4">
        <w:rPr>
          <w:rFonts w:ascii="Alasassy Caps" w:hAnsi="Alasassy Caps"/>
          <w:noProof/>
          <w:lang w:val="en-US" w:bidi="es-ES"/>
        </w:rPr>
        <w:t>WHERE UPPER(table_name) = UPPER('CC_AQUAQMQZAHL')</w:t>
      </w:r>
    </w:p>
    <w:p w14:paraId="2E94A341" w14:textId="21AE62A8" w:rsidR="00216970" w:rsidRDefault="00BC2F13" w:rsidP="00D7511C">
      <w:pPr>
        <w:pStyle w:val="Prrafodelista"/>
        <w:keepNext/>
        <w:numPr>
          <w:ilvl w:val="0"/>
          <w:numId w:val="32"/>
        </w:numPr>
        <w:rPr>
          <w:noProof/>
          <w:lang w:val="en-US" w:bidi="es-ES"/>
        </w:rPr>
      </w:pPr>
      <w:r w:rsidRPr="00BC2F13">
        <w:rPr>
          <w:noProof/>
          <w:lang w:val="en-US" w:bidi="es-ES"/>
        </w:rPr>
        <w:t xml:space="preserve">Save these keys in an Excel file named </w:t>
      </w:r>
      <w:r w:rsidRPr="00E277F3">
        <w:rPr>
          <w:rFonts w:ascii="Alasassy Caps" w:hAnsi="Alasassy Caps"/>
          <w:noProof/>
          <w:lang w:val="en-US" w:bidi="es-ES"/>
        </w:rPr>
        <w:t>"AQUA_BUSINESS_UNIT.xlsx</w:t>
      </w:r>
      <w:r w:rsidRPr="00BC2F13">
        <w:rPr>
          <w:noProof/>
          <w:lang w:val="en-US" w:bidi="es-ES"/>
        </w:rPr>
        <w:t>" because it will be used to create the data model (diagram) using Jupyter Notebook and Graphviz.</w:t>
      </w:r>
    </w:p>
    <w:p w14:paraId="265DFD98" w14:textId="17405382" w:rsidR="00F111B2" w:rsidRPr="005D046C" w:rsidRDefault="005D046C" w:rsidP="005D046C">
      <w:pPr>
        <w:pStyle w:val="Prrafodelista"/>
        <w:keepNext/>
        <w:rPr>
          <w:noProof/>
          <w:lang w:val="en-US" w:bidi="es-ES"/>
        </w:rPr>
      </w:pPr>
      <w:r>
        <w:rPr>
          <w:noProof/>
          <w:lang w:val="en-US" w:bidi="es-ES"/>
        </w:rPr>
        <w:object w:dxaOrig="1518" w:dyaOrig="986" w14:anchorId="69210FE7">
          <v:shape id="_x0000_i1026" type="#_x0000_t75" style="width:75.6pt;height:49.2pt" o:ole="">
            <v:imagedata r:id="rId41" o:title=""/>
          </v:shape>
          <o:OLEObject Type="Embed" ProgID="Excel.Sheet.12" ShapeID="_x0000_i1026" DrawAspect="Icon" ObjectID="_1781597706" r:id="rId42"/>
        </w:object>
      </w:r>
    </w:p>
    <w:p w14:paraId="781B36E1" w14:textId="601D17B0" w:rsidR="00A02C6F" w:rsidRPr="00A02C6F" w:rsidRDefault="00A04B12" w:rsidP="00A02C6F">
      <w:pPr>
        <w:keepNext/>
        <w:ind w:left="360"/>
        <w:rPr>
          <w:noProof/>
          <w:lang w:val="en-US" w:bidi="es-ES"/>
        </w:rPr>
      </w:pPr>
      <w:r>
        <w:rPr>
          <w:rStyle w:val="nfasis"/>
          <w:noProof/>
          <w:lang w:val="en-US" w:bidi="es-ES"/>
        </w:rPr>
        <w:t>Note</w:t>
      </w:r>
      <w:r w:rsidRPr="00447F63">
        <w:rPr>
          <w:rStyle w:val="nfasis"/>
          <w:noProof/>
          <w:lang w:val="en-US" w:bidi="es-ES"/>
        </w:rPr>
        <w:t>:</w:t>
      </w:r>
      <w:r w:rsidRPr="00447F63">
        <w:rPr>
          <w:noProof/>
          <w:lang w:val="en-US" w:bidi="es-ES"/>
        </w:rPr>
        <w:t xml:space="preserve"> </w:t>
      </w:r>
      <w:r w:rsidR="00AF14E6" w:rsidRPr="004943AC">
        <w:rPr>
          <w:i/>
          <w:iCs/>
          <w:color w:val="FF0000" w:themeColor="accent2"/>
          <w:lang w:val="en-US"/>
        </w:rPr>
        <w:t>After reviewing the 1</w:t>
      </w:r>
      <w:r w:rsidR="00AF14E6" w:rsidRPr="004943AC">
        <w:rPr>
          <w:i/>
          <w:iCs/>
          <w:color w:val="FF0000" w:themeColor="accent2"/>
          <w:vertAlign w:val="superscript"/>
          <w:lang w:val="en-US"/>
        </w:rPr>
        <w:t>st</w:t>
      </w:r>
      <w:r w:rsidR="00AF14E6" w:rsidRPr="004943AC">
        <w:rPr>
          <w:i/>
          <w:iCs/>
          <w:color w:val="FF0000" w:themeColor="accent2"/>
          <w:lang w:val="en-US"/>
        </w:rPr>
        <w:t xml:space="preserve"> draft </w:t>
      </w:r>
      <w:r w:rsidR="009E3A9F" w:rsidRPr="004943AC">
        <w:rPr>
          <w:i/>
          <w:iCs/>
          <w:color w:val="FF0000" w:themeColor="accent2"/>
          <w:lang w:val="en-US"/>
        </w:rPr>
        <w:t xml:space="preserve">of the data model “AQUA Business Unit”, there is a decision </w:t>
      </w:r>
      <w:r w:rsidR="00195EA9" w:rsidRPr="004943AC">
        <w:rPr>
          <w:i/>
          <w:iCs/>
          <w:color w:val="FF0000" w:themeColor="accent2"/>
          <w:lang w:val="en-US"/>
        </w:rPr>
        <w:t xml:space="preserve">to deep the Aqua Business Unit </w:t>
      </w:r>
      <w:r w:rsidR="00B51E60" w:rsidRPr="004943AC">
        <w:rPr>
          <w:i/>
          <w:iCs/>
          <w:color w:val="FF0000" w:themeColor="accent2"/>
          <w:lang w:val="en-US"/>
        </w:rPr>
        <w:t xml:space="preserve">in accordance with </w:t>
      </w:r>
      <w:r w:rsidR="00AA52AE" w:rsidRPr="004943AC">
        <w:rPr>
          <w:i/>
          <w:iCs/>
          <w:color w:val="FF0000" w:themeColor="accent2"/>
          <w:lang w:val="en-US"/>
        </w:rPr>
        <w:t>provider, invoice, article</w:t>
      </w:r>
      <w:r w:rsidR="004C161F">
        <w:rPr>
          <w:i/>
          <w:iCs/>
          <w:color w:val="FF0000" w:themeColor="accent2"/>
          <w:lang w:val="en-US"/>
        </w:rPr>
        <w:t>, shipment</w:t>
      </w:r>
      <w:r w:rsidR="00AA52AE" w:rsidRPr="004943AC">
        <w:rPr>
          <w:i/>
          <w:iCs/>
          <w:color w:val="FF0000" w:themeColor="accent2"/>
          <w:lang w:val="en-US"/>
        </w:rPr>
        <w:t>.</w:t>
      </w:r>
      <w:r w:rsidR="00195EA9" w:rsidRPr="004943AC">
        <w:rPr>
          <w:color w:val="FF0000" w:themeColor="accent2"/>
          <w:lang w:val="en-US"/>
        </w:rPr>
        <w:t xml:space="preserve"> </w:t>
      </w:r>
      <w:r w:rsidRPr="004943AC">
        <w:rPr>
          <w:color w:val="FF0000" w:themeColor="accent2"/>
          <w:lang w:val="en-US"/>
        </w:rPr>
        <w:t xml:space="preserve"> </w:t>
      </w:r>
    </w:p>
    <w:p w14:paraId="36DF9ECB" w14:textId="1B85515C" w:rsidR="00A50C29" w:rsidRPr="00840B96" w:rsidRDefault="00A50C29" w:rsidP="00A50C29">
      <w:pPr>
        <w:pStyle w:val="Ttulo1"/>
        <w:numPr>
          <w:ilvl w:val="0"/>
          <w:numId w:val="29"/>
        </w:numPr>
        <w:spacing w:line="192" w:lineRule="auto"/>
        <w:rPr>
          <w:noProof/>
          <w:lang w:val="en-US"/>
        </w:rPr>
      </w:pPr>
      <w:r w:rsidRPr="00840B96">
        <w:rPr>
          <w:noProof/>
          <w:lang w:val="en-US" w:bidi="es-ES"/>
        </w:rPr>
        <w:t xml:space="preserve">cc_aqua.. Tables </w:t>
      </w:r>
      <w:r w:rsidR="00C708DE">
        <w:rPr>
          <w:noProof/>
          <w:lang w:val="en-US" w:bidi="es-ES"/>
        </w:rPr>
        <w:t>on</w:t>
      </w:r>
      <w:r w:rsidRPr="00840B96">
        <w:rPr>
          <w:noProof/>
          <w:lang w:val="en-US" w:bidi="es-ES"/>
        </w:rPr>
        <w:t xml:space="preserve"> </w:t>
      </w:r>
      <w:r w:rsidR="00C708DE">
        <w:rPr>
          <w:noProof/>
          <w:lang w:val="en-US" w:bidi="es-ES"/>
        </w:rPr>
        <w:t>BAI - DSV</w:t>
      </w:r>
    </w:p>
    <w:p w14:paraId="6A5B45DD" w14:textId="173E2E12" w:rsidR="00D7511C" w:rsidRDefault="00CC6B16" w:rsidP="00CC6B16">
      <w:pPr>
        <w:keepNext/>
        <w:rPr>
          <w:lang w:val="en-GB"/>
        </w:rPr>
      </w:pPr>
      <w:r w:rsidRPr="0024436B">
        <w:rPr>
          <w:lang w:val="en-GB"/>
        </w:rPr>
        <w:t>There are 14 tables that belong to the</w:t>
      </w:r>
      <w:r w:rsidR="00200120" w:rsidRPr="001C2117">
        <w:rPr>
          <w:noProof/>
          <w:lang w:val="en-US" w:bidi="es-ES"/>
        </w:rPr>
        <w:t xml:space="preserve"> </w:t>
      </w:r>
      <w:hyperlink r:id="rId43" w:history="1">
        <w:r w:rsidR="00200120">
          <w:rPr>
            <w:rStyle w:val="Hipervnculo"/>
            <w:lang w:val="en-US"/>
          </w:rPr>
          <w:t>AQUA</w:t>
        </w:r>
      </w:hyperlink>
      <w:r w:rsidRPr="0024436B">
        <w:rPr>
          <w:lang w:val="en-GB"/>
        </w:rPr>
        <w:t xml:space="preserve"> app. These tables need to be integrated with other tables in the Oracle Data Warehouse. </w:t>
      </w:r>
      <w:r w:rsidR="0024436B">
        <w:rPr>
          <w:lang w:val="en-GB"/>
        </w:rPr>
        <w:t>As consequence</w:t>
      </w:r>
      <w:r w:rsidRPr="0024436B">
        <w:rPr>
          <w:lang w:val="en-GB"/>
        </w:rPr>
        <w:t>, the analysis should be based on data lineage to track data as it flows through various data systems, applications, and processes.</w:t>
      </w:r>
      <w:r w:rsidR="009A1127">
        <w:rPr>
          <w:lang w:val="en-GB"/>
        </w:rPr>
        <w:t xml:space="preserve"> </w:t>
      </w:r>
      <w:r w:rsidR="009A1127" w:rsidRPr="009A1127">
        <w:rPr>
          <w:b/>
          <w:bCs/>
          <w:color w:val="2B579A" w:themeColor="accent5"/>
          <w:lang w:val="en-GB"/>
        </w:rPr>
        <w:t>Data governance</w:t>
      </w:r>
      <w:r w:rsidR="009A1127" w:rsidRPr="009A1127">
        <w:rPr>
          <w:color w:val="2B579A" w:themeColor="accent5"/>
          <w:lang w:val="en-GB"/>
        </w:rPr>
        <w:t xml:space="preserve"> </w:t>
      </w:r>
      <w:r w:rsidR="009A1127" w:rsidRPr="009A1127">
        <w:rPr>
          <w:lang w:val="en-GB"/>
        </w:rPr>
        <w:t xml:space="preserve">refers to the rules and processes imposed on maintaining data in a company. Data lineage is the part of data governance that records the movement of data from its original source through any system in between that source and the data’s destination. </w:t>
      </w:r>
      <w:r w:rsidR="009A1127" w:rsidRPr="00CD7E23">
        <w:rPr>
          <w:b/>
          <w:bCs/>
          <w:color w:val="2B579A" w:themeColor="accent5"/>
          <w:lang w:val="en-GB"/>
        </w:rPr>
        <w:t>Data lineage</w:t>
      </w:r>
      <w:r w:rsidR="009A1127" w:rsidRPr="00CD7E23">
        <w:rPr>
          <w:color w:val="2B579A" w:themeColor="accent5"/>
          <w:lang w:val="en-GB"/>
        </w:rPr>
        <w:t xml:space="preserve"> </w:t>
      </w:r>
      <w:r w:rsidR="008419F9">
        <w:rPr>
          <w:lang w:val="en-GB"/>
        </w:rPr>
        <w:t>(</w:t>
      </w:r>
      <w:r w:rsidR="008419F9" w:rsidRPr="008419F9">
        <w:rPr>
          <w:lang w:val="en-GB"/>
        </w:rPr>
        <w:t>a granular view of data flow</w:t>
      </w:r>
      <w:r w:rsidR="008419F9">
        <w:rPr>
          <w:lang w:val="en-GB"/>
        </w:rPr>
        <w:t>) i</w:t>
      </w:r>
      <w:r w:rsidR="009A1127" w:rsidRPr="009A1127">
        <w:rPr>
          <w:lang w:val="en-GB"/>
        </w:rPr>
        <w:t xml:space="preserve">s closely connected to data governance as a vital component in managing an organization’s data ecosystem. Data lineage solutions help data governance teams ensure data complies to these standards, providing visibility into how data changes within the </w:t>
      </w:r>
      <w:r w:rsidR="009D7A00">
        <w:rPr>
          <w:lang w:val="en-GB"/>
        </w:rPr>
        <w:t xml:space="preserve">ETL </w:t>
      </w:r>
      <w:r w:rsidR="009A1127" w:rsidRPr="009A1127">
        <w:rPr>
          <w:lang w:val="en-GB"/>
        </w:rPr>
        <w:t>pipeline.</w:t>
      </w:r>
    </w:p>
    <w:p w14:paraId="41E3B452" w14:textId="6FF597C1" w:rsidR="002C204F" w:rsidRDefault="002C204F" w:rsidP="002C204F">
      <w:pPr>
        <w:keepNext/>
        <w:rPr>
          <w:noProof/>
          <w:lang w:val="en-US" w:bidi="es-ES"/>
        </w:rPr>
      </w:pPr>
      <w:r>
        <w:rPr>
          <w:rStyle w:val="Textoennegrita"/>
          <w:noProof/>
          <w:lang w:val="en-US" w:bidi="es-ES"/>
        </w:rPr>
        <w:t>BAI - DSV</w:t>
      </w:r>
      <w:r w:rsidRPr="002929DD">
        <w:rPr>
          <w:rStyle w:val="Textoennegrita"/>
          <w:noProof/>
          <w:lang w:val="en-US" w:bidi="es-ES"/>
        </w:rPr>
        <w:t>:</w:t>
      </w:r>
      <w:r w:rsidRPr="002929DD">
        <w:rPr>
          <w:noProof/>
          <w:lang w:val="en-US" w:bidi="es-ES"/>
        </w:rPr>
        <w:t xml:space="preserve"> </w:t>
      </w:r>
    </w:p>
    <w:p w14:paraId="57899291" w14:textId="714C3E36" w:rsidR="002C204F" w:rsidRDefault="002C204F" w:rsidP="002C204F">
      <w:pPr>
        <w:pStyle w:val="Prrafodelista"/>
        <w:numPr>
          <w:ilvl w:val="0"/>
          <w:numId w:val="36"/>
        </w:numPr>
        <w:rPr>
          <w:noProof/>
          <w:lang w:val="en-US" w:bidi="es-ES"/>
        </w:rPr>
      </w:pPr>
      <w:r w:rsidRPr="00136880">
        <w:rPr>
          <w:noProof/>
          <w:lang w:val="en-US" w:bidi="es-ES"/>
        </w:rPr>
        <w:t xml:space="preserve">Open </w:t>
      </w:r>
      <w:r>
        <w:rPr>
          <w:noProof/>
          <w:lang w:val="en-US" w:bidi="es-ES"/>
        </w:rPr>
        <w:t xml:space="preserve">the </w:t>
      </w:r>
      <w:r w:rsidR="0061033E">
        <w:rPr>
          <w:noProof/>
          <w:lang w:val="en-US" w:bidi="es-ES"/>
        </w:rPr>
        <w:t>BAI -DSV</w:t>
      </w:r>
      <w:r w:rsidRPr="00136880">
        <w:rPr>
          <w:noProof/>
          <w:lang w:val="en-US" w:bidi="es-ES"/>
        </w:rPr>
        <w:t xml:space="preserve"> o</w:t>
      </w:r>
      <w:r>
        <w:rPr>
          <w:noProof/>
          <w:lang w:val="en-US" w:bidi="es-ES"/>
        </w:rPr>
        <w:t>n</w:t>
      </w:r>
      <w:r w:rsidRPr="00136880">
        <w:rPr>
          <w:noProof/>
          <w:lang w:val="en-US" w:bidi="es-ES"/>
        </w:rPr>
        <w:t xml:space="preserve"> </w:t>
      </w:r>
      <w:r w:rsidR="0061033E">
        <w:rPr>
          <w:noProof/>
          <w:lang w:val="en-US" w:bidi="es-ES"/>
        </w:rPr>
        <w:t>the Citrix Virtual Machine (VDI)</w:t>
      </w:r>
    </w:p>
    <w:p w14:paraId="08753DAB" w14:textId="5AB14179" w:rsidR="00323D65" w:rsidRDefault="00323D65" w:rsidP="00323D65">
      <w:pPr>
        <w:pStyle w:val="Prrafodelista"/>
        <w:rPr>
          <w:noProof/>
          <w:lang w:val="en-US" w:bidi="es-ES"/>
        </w:rPr>
      </w:pPr>
      <w:r>
        <w:rPr>
          <w:noProof/>
        </w:rPr>
        <w:drawing>
          <wp:inline distT="0" distB="0" distL="0" distR="0" wp14:anchorId="5D29A8FB" wp14:editId="1E65D9A1">
            <wp:extent cx="1700463" cy="917823"/>
            <wp:effectExtent l="0" t="0" r="0" b="0"/>
            <wp:docPr id="7287294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29483" name="Imagen 1" descr="Interfaz de usuario gráfica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03236" cy="9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8C2B" w14:textId="303BD327" w:rsidR="004C528E" w:rsidRDefault="004C528E" w:rsidP="004C528E">
      <w:pPr>
        <w:pStyle w:val="Prrafodelista"/>
        <w:numPr>
          <w:ilvl w:val="0"/>
          <w:numId w:val="36"/>
        </w:numPr>
        <w:rPr>
          <w:noProof/>
          <w:lang w:val="de-DE" w:bidi="es-ES"/>
        </w:rPr>
      </w:pPr>
      <w:r w:rsidRPr="006A6B35">
        <w:rPr>
          <w:noProof/>
          <w:lang w:val="de-DE" w:bidi="es-ES"/>
        </w:rPr>
        <w:t xml:space="preserve">Goto </w:t>
      </w:r>
      <w:r w:rsidR="0060412A" w:rsidRPr="006A6B35">
        <w:rPr>
          <w:noProof/>
          <w:lang w:val="de-DE" w:bidi="es-ES"/>
        </w:rPr>
        <w:t>Ver</w:t>
      </w:r>
      <w:r w:rsidR="00A54A06" w:rsidRPr="006A6B35">
        <w:rPr>
          <w:noProof/>
          <w:lang w:val="de-DE" w:bidi="es-ES"/>
        </w:rPr>
        <w:t>waltung</w:t>
      </w:r>
      <w:r w:rsidR="00000774" w:rsidRPr="006A6B35">
        <w:rPr>
          <w:noProof/>
          <w:lang w:val="de-DE" w:bidi="es-ES"/>
        </w:rPr>
        <w:t>-&gt;S</w:t>
      </w:r>
      <w:r w:rsidR="00F34D64" w:rsidRPr="006A6B35">
        <w:rPr>
          <w:noProof/>
          <w:lang w:val="de-DE" w:bidi="es-ES"/>
        </w:rPr>
        <w:t>k</w:t>
      </w:r>
      <w:r w:rsidR="00000774" w:rsidRPr="006A6B35">
        <w:rPr>
          <w:noProof/>
          <w:lang w:val="de-DE" w:bidi="es-ES"/>
        </w:rPr>
        <w:t>ript</w:t>
      </w:r>
      <w:r w:rsidR="00F34D64" w:rsidRPr="006A6B35">
        <w:rPr>
          <w:noProof/>
          <w:lang w:val="de-DE" w:bidi="es-ES"/>
        </w:rPr>
        <w:t>e</w:t>
      </w:r>
      <w:r w:rsidRPr="006A6B35">
        <w:rPr>
          <w:noProof/>
          <w:lang w:val="de-DE" w:bidi="es-ES"/>
        </w:rPr>
        <w:t>, in "</w:t>
      </w:r>
      <w:r w:rsidR="00BB0493" w:rsidRPr="006A6B35">
        <w:rPr>
          <w:noProof/>
          <w:lang w:val="de-DE" w:bidi="es-ES"/>
        </w:rPr>
        <w:t>Datenbank</w:t>
      </w:r>
      <w:r w:rsidR="006A6B35" w:rsidRPr="006A6B35">
        <w:rPr>
          <w:noProof/>
          <w:lang w:val="de-DE" w:bidi="es-ES"/>
        </w:rPr>
        <w:t>-</w:t>
      </w:r>
      <w:r w:rsidR="00BB0493" w:rsidRPr="006A6B35">
        <w:rPr>
          <w:noProof/>
          <w:lang w:val="de-DE" w:bidi="es-ES"/>
        </w:rPr>
        <w:t>Skripten</w:t>
      </w:r>
      <w:r w:rsidRPr="006A6B35">
        <w:rPr>
          <w:noProof/>
          <w:lang w:val="de-DE" w:bidi="es-ES"/>
        </w:rPr>
        <w:t xml:space="preserve">" select </w:t>
      </w:r>
      <w:r w:rsidR="006A6B35" w:rsidRPr="006A6B35">
        <w:rPr>
          <w:noProof/>
          <w:lang w:val="de-DE" w:bidi="es-ES"/>
        </w:rPr>
        <w:t>UDWH</w:t>
      </w:r>
      <w:r w:rsidR="00EF3150">
        <w:rPr>
          <w:noProof/>
          <w:lang w:val="de-DE" w:bidi="es-ES"/>
        </w:rPr>
        <w:t>-&gt;</w:t>
      </w:r>
      <w:r w:rsidR="006A6B35">
        <w:rPr>
          <w:noProof/>
          <w:lang w:val="de-DE" w:bidi="es-ES"/>
        </w:rPr>
        <w:t>UDWH1</w:t>
      </w:r>
      <w:r w:rsidR="00EF3150">
        <w:rPr>
          <w:noProof/>
          <w:lang w:val="de-DE" w:bidi="es-ES"/>
        </w:rPr>
        <w:t>-&gt;A</w:t>
      </w:r>
      <w:r w:rsidR="00F154C3">
        <w:rPr>
          <w:noProof/>
          <w:lang w:val="de-DE" w:bidi="es-ES"/>
        </w:rPr>
        <w:t>qu</w:t>
      </w:r>
      <w:r w:rsidR="00BA245D">
        <w:rPr>
          <w:noProof/>
          <w:lang w:val="de-DE" w:bidi="es-ES"/>
        </w:rPr>
        <w:t>a</w:t>
      </w:r>
      <w:r w:rsidR="008740A5">
        <w:rPr>
          <w:noProof/>
          <w:lang w:val="de-DE" w:bidi="es-ES"/>
        </w:rPr>
        <w:t xml:space="preserve">. </w:t>
      </w:r>
    </w:p>
    <w:p w14:paraId="127B0348" w14:textId="14485469" w:rsidR="004C528E" w:rsidRPr="006A6B35" w:rsidRDefault="002652DF" w:rsidP="004C528E">
      <w:pPr>
        <w:pStyle w:val="Prrafodelista"/>
        <w:rPr>
          <w:noProof/>
          <w:lang w:val="de-DE" w:bidi="es-ES"/>
        </w:rPr>
      </w:pPr>
      <w:r>
        <w:rPr>
          <w:noProof/>
        </w:rPr>
        <w:lastRenderedPageBreak/>
        <w:drawing>
          <wp:inline distT="0" distB="0" distL="0" distR="0" wp14:anchorId="35DB0348" wp14:editId="16BC01F6">
            <wp:extent cx="2161527" cy="2173705"/>
            <wp:effectExtent l="0" t="0" r="0" b="0"/>
            <wp:docPr id="24334585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45858" name="Imagen 1" descr="Interfaz de usuario gráfica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4797" cy="21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D761" w14:textId="7D736908" w:rsidR="00BA245D" w:rsidRPr="00F76DB1" w:rsidRDefault="005B0A45" w:rsidP="00F76DB1">
      <w:pPr>
        <w:pStyle w:val="Prrafodelista"/>
        <w:numPr>
          <w:ilvl w:val="0"/>
          <w:numId w:val="36"/>
        </w:numPr>
        <w:rPr>
          <w:noProof/>
          <w:lang w:val="en-US" w:bidi="es-ES"/>
        </w:rPr>
      </w:pPr>
      <w:r w:rsidRPr="005B0A45">
        <w:rPr>
          <w:noProof/>
          <w:lang w:val="en-US" w:bidi="es-ES"/>
        </w:rPr>
        <w:t xml:space="preserve">For each CC_AQUA job, verify the primary key, which is commonly the CC_TABLENAME_PK, and the surrogate key, </w:t>
      </w:r>
      <w:r w:rsidRPr="009B5086">
        <w:rPr>
          <w:b/>
          <w:bCs/>
          <w:noProof/>
          <w:color w:val="2B579A" w:themeColor="accent5"/>
          <w:lang w:val="en-US" w:bidi="es-ES"/>
        </w:rPr>
        <w:t>“dwh_id”</w:t>
      </w:r>
      <w:r w:rsidRPr="005B0A45">
        <w:rPr>
          <w:noProof/>
          <w:lang w:val="en-US" w:bidi="es-ES"/>
        </w:rPr>
        <w:t>. Extract all these transformed Common Core tables from the Stage Area and Source Core</w:t>
      </w:r>
      <w:r w:rsidR="00741161">
        <w:rPr>
          <w:noProof/>
          <w:lang w:val="en-US" w:bidi="es-ES"/>
        </w:rPr>
        <w:t>.</w:t>
      </w:r>
      <w:r w:rsidR="009B5086">
        <w:rPr>
          <w:noProof/>
          <w:lang w:val="en-US" w:bidi="es-ES"/>
        </w:rPr>
        <w:t xml:space="preserve"> These are CC_AQUA…</w:t>
      </w:r>
      <w:r w:rsidR="00B10889">
        <w:rPr>
          <w:noProof/>
          <w:lang w:val="en-US" w:bidi="es-ES"/>
        </w:rPr>
        <w:t xml:space="preserve"> without “…</w:t>
      </w:r>
      <w:r w:rsidR="003F1008" w:rsidRPr="003F1008">
        <w:rPr>
          <w:noProof/>
          <w:lang w:val="en-US" w:bidi="es-ES"/>
        </w:rPr>
        <w:t>abschluss</w:t>
      </w:r>
      <w:r w:rsidR="00B10889">
        <w:rPr>
          <w:noProof/>
          <w:lang w:val="en-US" w:bidi="es-ES"/>
        </w:rPr>
        <w:t>”</w:t>
      </w:r>
      <w:r w:rsidR="003F1008">
        <w:rPr>
          <w:noProof/>
          <w:lang w:val="en-US" w:bidi="es-ES"/>
        </w:rPr>
        <w:t xml:space="preserve"> or “</w:t>
      </w:r>
      <w:r w:rsidR="008668E1">
        <w:rPr>
          <w:noProof/>
          <w:lang w:val="en-US" w:bidi="es-ES"/>
        </w:rPr>
        <w:t>..restore</w:t>
      </w:r>
      <w:r w:rsidR="003F1008">
        <w:rPr>
          <w:noProof/>
          <w:lang w:val="en-US" w:bidi="es-ES"/>
        </w:rPr>
        <w:t>”</w:t>
      </w:r>
      <w:r w:rsidR="008668E1">
        <w:rPr>
          <w:noProof/>
          <w:lang w:val="en-US" w:bidi="es-ES"/>
        </w:rPr>
        <w:t xml:space="preserve">. Both types of jobs are part of </w:t>
      </w:r>
      <w:r w:rsidR="00F76DB1">
        <w:rPr>
          <w:noProof/>
          <w:lang w:val="en-US" w:bidi="es-ES"/>
        </w:rPr>
        <w:t>Oracle ETL pipeline in BAI - DSV.</w:t>
      </w:r>
    </w:p>
    <w:p w14:paraId="2AE73739" w14:textId="47FC8C54" w:rsidR="00BA245D" w:rsidRDefault="007773EE" w:rsidP="002C204F">
      <w:pPr>
        <w:pStyle w:val="Prrafodelista"/>
        <w:numPr>
          <w:ilvl w:val="0"/>
          <w:numId w:val="36"/>
        </w:numPr>
        <w:rPr>
          <w:noProof/>
          <w:lang w:val="en-US" w:bidi="es-ES"/>
        </w:rPr>
      </w:pPr>
      <w:r>
        <w:rPr>
          <w:noProof/>
          <w:lang w:val="en-US" w:bidi="es-ES"/>
        </w:rPr>
        <w:t>Analyze how these CC_.. tables are related to CC_AQUA.. For instance</w:t>
      </w:r>
      <w:r w:rsidR="006212E9">
        <w:rPr>
          <w:noProof/>
          <w:lang w:val="en-US" w:bidi="es-ES"/>
        </w:rPr>
        <w:t>,</w:t>
      </w:r>
      <w:r>
        <w:rPr>
          <w:noProof/>
          <w:lang w:val="en-US" w:bidi="es-ES"/>
        </w:rPr>
        <w:t xml:space="preserve"> </w:t>
      </w:r>
      <w:r w:rsidR="002E66BB">
        <w:rPr>
          <w:noProof/>
          <w:lang w:val="en-US" w:bidi="es-ES"/>
        </w:rPr>
        <w:t>t</w:t>
      </w:r>
      <w:r w:rsidR="00224862">
        <w:rPr>
          <w:noProof/>
          <w:lang w:val="en-US" w:bidi="es-ES"/>
        </w:rPr>
        <w:t xml:space="preserve">he job of </w:t>
      </w:r>
      <w:r w:rsidR="00FB1CBB" w:rsidRPr="00FB1CBB">
        <w:rPr>
          <w:noProof/>
          <w:lang w:val="en-US" w:bidi="es-ES"/>
        </w:rPr>
        <w:t>cc_ww_aqualgsendung</w:t>
      </w:r>
      <w:r w:rsidR="005F7EF6">
        <w:rPr>
          <w:noProof/>
          <w:lang w:val="en-US" w:bidi="es-ES"/>
        </w:rPr>
        <w:t xml:space="preserve"> </w:t>
      </w:r>
      <w:r w:rsidR="00CC2C41">
        <w:rPr>
          <w:noProof/>
          <w:lang w:val="en-US" w:bidi="es-ES"/>
        </w:rPr>
        <w:t>is using the struture of the next tables:</w:t>
      </w:r>
    </w:p>
    <w:p w14:paraId="1D2C7016" w14:textId="438E102D" w:rsidR="00F950C8" w:rsidRPr="00F950C8" w:rsidRDefault="00F950C8" w:rsidP="00F950C8">
      <w:pPr>
        <w:pStyle w:val="Prrafodelista"/>
        <w:rPr>
          <w:noProof/>
          <w:lang w:val="de-DE" w:bidi="es-ES"/>
        </w:rPr>
      </w:pPr>
      <w:r w:rsidRPr="00F950C8">
        <w:rPr>
          <w:noProof/>
          <w:lang w:val="de-DE" w:bidi="es-ES"/>
        </w:rPr>
        <w:t>cc_</w:t>
      </w:r>
      <w:r w:rsidR="00366AD2" w:rsidRPr="00F950C8">
        <w:rPr>
          <w:noProof/>
          <w:lang w:val="de-DE" w:bidi="es-ES"/>
        </w:rPr>
        <w:t xml:space="preserve"> </w:t>
      </w:r>
      <w:r w:rsidRPr="00F950C8">
        <w:rPr>
          <w:noProof/>
          <w:lang w:val="de-DE" w:bidi="es-ES"/>
        </w:rPr>
        <w:t>aqualgsendung</w:t>
      </w:r>
    </w:p>
    <w:p w14:paraId="4CD4BC6E" w14:textId="77777777" w:rsidR="00F950C8" w:rsidRPr="00F950C8" w:rsidRDefault="00F950C8" w:rsidP="00F950C8">
      <w:pPr>
        <w:pStyle w:val="Prrafodelista"/>
        <w:rPr>
          <w:noProof/>
          <w:lang w:val="de-DE" w:bidi="es-ES"/>
        </w:rPr>
      </w:pPr>
      <w:r w:rsidRPr="00F950C8">
        <w:rPr>
          <w:noProof/>
          <w:lang w:val="de-DE" w:bidi="es-ES"/>
        </w:rPr>
        <w:t>cc_frankatur_akt_v</w:t>
      </w:r>
    </w:p>
    <w:p w14:paraId="184DA9E5" w14:textId="77777777" w:rsidR="00F950C8" w:rsidRDefault="00F950C8" w:rsidP="00F950C8">
      <w:pPr>
        <w:pStyle w:val="Prrafodelista"/>
        <w:rPr>
          <w:noProof/>
          <w:lang w:val="de-DE" w:bidi="es-ES"/>
        </w:rPr>
      </w:pPr>
      <w:r w:rsidRPr="00F950C8">
        <w:rPr>
          <w:noProof/>
          <w:lang w:val="de-DE" w:bidi="es-ES"/>
        </w:rPr>
        <w:t>cc_sendungstatus_akt_v</w:t>
      </w:r>
    </w:p>
    <w:p w14:paraId="4260BF17" w14:textId="666C2C67" w:rsidR="00B21EA3" w:rsidRPr="00F950C8" w:rsidRDefault="00B21EA3" w:rsidP="00F950C8">
      <w:pPr>
        <w:pStyle w:val="Prrafodelista"/>
        <w:rPr>
          <w:noProof/>
          <w:lang w:val="de-DE" w:bidi="es-ES"/>
        </w:rPr>
      </w:pPr>
      <w:r w:rsidRPr="00B21EA3">
        <w:rPr>
          <w:noProof/>
          <w:lang w:val="de-DE" w:bidi="es-ES"/>
        </w:rPr>
        <w:t>cc_sendungtarif_akt_v</w:t>
      </w:r>
    </w:p>
    <w:p w14:paraId="767B792D" w14:textId="77777777" w:rsidR="00F950C8" w:rsidRPr="00F950C8" w:rsidRDefault="00F950C8" w:rsidP="00F950C8">
      <w:pPr>
        <w:pStyle w:val="Prrafodelista"/>
        <w:rPr>
          <w:noProof/>
          <w:lang w:val="de-DE" w:bidi="es-ES"/>
        </w:rPr>
      </w:pPr>
      <w:r w:rsidRPr="00F950C8">
        <w:rPr>
          <w:noProof/>
          <w:lang w:val="de-DE" w:bidi="es-ES"/>
        </w:rPr>
        <w:t>cc_sendungmarge_akt_v</w:t>
      </w:r>
    </w:p>
    <w:p w14:paraId="79E49C05" w14:textId="77777777" w:rsidR="00F950C8" w:rsidRPr="00F950C8" w:rsidRDefault="00F950C8" w:rsidP="00F950C8">
      <w:pPr>
        <w:pStyle w:val="Prrafodelista"/>
        <w:rPr>
          <w:noProof/>
          <w:lang w:val="de-DE" w:bidi="es-ES"/>
        </w:rPr>
      </w:pPr>
      <w:r w:rsidRPr="00F950C8">
        <w:rPr>
          <w:noProof/>
          <w:lang w:val="de-DE" w:bidi="es-ES"/>
        </w:rPr>
        <w:t>cc_sendungpalgebuehr_akt_v</w:t>
      </w:r>
    </w:p>
    <w:p w14:paraId="52426294" w14:textId="77777777" w:rsidR="00F950C8" w:rsidRPr="00F950C8" w:rsidRDefault="00F950C8" w:rsidP="00F950C8">
      <w:pPr>
        <w:pStyle w:val="Prrafodelista"/>
        <w:rPr>
          <w:noProof/>
          <w:lang w:val="de-DE" w:bidi="es-ES"/>
        </w:rPr>
      </w:pPr>
      <w:r w:rsidRPr="00F950C8">
        <w:rPr>
          <w:noProof/>
          <w:lang w:val="de-DE" w:bidi="es-ES"/>
        </w:rPr>
        <w:t>cc_sendungtransport_akt_v</w:t>
      </w:r>
    </w:p>
    <w:p w14:paraId="57CC9DDB" w14:textId="77777777" w:rsidR="00F950C8" w:rsidRPr="00F950C8" w:rsidRDefault="00F950C8" w:rsidP="00F950C8">
      <w:pPr>
        <w:pStyle w:val="Prrafodelista"/>
        <w:rPr>
          <w:noProof/>
          <w:lang w:val="de-DE" w:bidi="es-ES"/>
        </w:rPr>
      </w:pPr>
      <w:r w:rsidRPr="00F950C8">
        <w:rPr>
          <w:noProof/>
          <w:lang w:val="de-DE" w:bidi="es-ES"/>
        </w:rPr>
        <w:t>cc_sendungtransfer_akt_v</w:t>
      </w:r>
    </w:p>
    <w:p w14:paraId="5FD0CF72" w14:textId="77777777" w:rsidR="00F950C8" w:rsidRPr="00F950C8" w:rsidRDefault="00F950C8" w:rsidP="00F950C8">
      <w:pPr>
        <w:pStyle w:val="Prrafodelista"/>
        <w:rPr>
          <w:noProof/>
          <w:lang w:val="de-DE" w:bidi="es-ES"/>
        </w:rPr>
      </w:pPr>
      <w:r w:rsidRPr="00F950C8">
        <w:rPr>
          <w:noProof/>
          <w:lang w:val="de-DE" w:bidi="es-ES"/>
        </w:rPr>
        <w:t>cc_sendungerfassung_akt_v</w:t>
      </w:r>
    </w:p>
    <w:p w14:paraId="06769345" w14:textId="68B3300A" w:rsidR="00CC2C41" w:rsidRPr="00200120" w:rsidRDefault="00F950C8" w:rsidP="00F950C8">
      <w:pPr>
        <w:pStyle w:val="Prrafodelista"/>
        <w:rPr>
          <w:noProof/>
          <w:lang w:val="de-DE" w:bidi="es-ES"/>
        </w:rPr>
      </w:pPr>
      <w:r w:rsidRPr="00200120">
        <w:rPr>
          <w:noProof/>
          <w:lang w:val="de-DE" w:bidi="es-ES"/>
        </w:rPr>
        <w:t>cc_pruefmusterziehungsart_akt_v</w:t>
      </w:r>
    </w:p>
    <w:p w14:paraId="2067F776" w14:textId="77777777" w:rsidR="0076352D" w:rsidRDefault="0076352D" w:rsidP="00170444">
      <w:pPr>
        <w:pStyle w:val="Prrafodelista"/>
        <w:keepNext/>
        <w:numPr>
          <w:ilvl w:val="1"/>
          <w:numId w:val="32"/>
        </w:numPr>
        <w:rPr>
          <w:noProof/>
          <w:lang w:val="en-US" w:bidi="es-ES"/>
        </w:rPr>
      </w:pPr>
      <w:r w:rsidRPr="0076352D">
        <w:rPr>
          <w:noProof/>
          <w:lang w:val="en-US" w:bidi="es-ES"/>
        </w:rPr>
        <w:lastRenderedPageBreak/>
        <w:t>Review all the joins in the job “cc_ww_aqualgsendung,” not only the comments but also the JOINs in the SELECT statement.</w:t>
      </w:r>
    </w:p>
    <w:p w14:paraId="440B4983" w14:textId="77777777" w:rsidR="00170444" w:rsidRDefault="00B4649D" w:rsidP="00170444">
      <w:pPr>
        <w:pStyle w:val="Prrafodelista"/>
        <w:keepNext/>
        <w:numPr>
          <w:ilvl w:val="1"/>
          <w:numId w:val="32"/>
        </w:numPr>
        <w:rPr>
          <w:noProof/>
          <w:lang w:val="en-US" w:bidi="es-ES"/>
        </w:rPr>
      </w:pPr>
      <w:r>
        <w:rPr>
          <w:noProof/>
          <w:lang w:val="en-US" w:bidi="es-ES"/>
        </w:rPr>
        <w:t xml:space="preserve">Describe every table CC_.. that belongs to the job </w:t>
      </w:r>
      <w:r w:rsidRPr="0076352D">
        <w:rPr>
          <w:noProof/>
          <w:lang w:val="en-US" w:bidi="es-ES"/>
        </w:rPr>
        <w:t>“cc_ww_aqualgsendung,”</w:t>
      </w:r>
    </w:p>
    <w:p w14:paraId="2109AD66" w14:textId="77777777" w:rsidR="0007212C" w:rsidRDefault="00170444" w:rsidP="0007212C">
      <w:pPr>
        <w:pStyle w:val="Prrafodelista"/>
        <w:keepNext/>
        <w:ind w:left="1440"/>
        <w:rPr>
          <w:rFonts w:ascii="Alasassy Caps" w:hAnsi="Alasassy Caps" w:cstheme="minorHAnsi"/>
          <w:noProof/>
          <w:lang w:val="en-US" w:bidi="es-ES"/>
        </w:rPr>
      </w:pPr>
      <w:r w:rsidRPr="001805FA">
        <w:rPr>
          <w:rFonts w:ascii="Alasassy Caps" w:hAnsi="Alasassy Caps" w:cstheme="minorHAnsi"/>
          <w:noProof/>
          <w:lang w:val="en-US" w:bidi="es-ES"/>
        </w:rPr>
        <w:t>DESC cc_sendungtarif_akt_v</w:t>
      </w:r>
    </w:p>
    <w:p w14:paraId="2B2092E8" w14:textId="6B12D0AD" w:rsidR="001805FA" w:rsidRPr="0007212C" w:rsidRDefault="001805FA" w:rsidP="0007212C">
      <w:pPr>
        <w:pStyle w:val="Prrafodelista"/>
        <w:keepNext/>
        <w:numPr>
          <w:ilvl w:val="1"/>
          <w:numId w:val="32"/>
        </w:numPr>
        <w:rPr>
          <w:noProof/>
          <w:lang w:val="en-US" w:bidi="es-ES"/>
        </w:rPr>
      </w:pPr>
      <w:r w:rsidRPr="0007212C">
        <w:rPr>
          <w:lang w:val="en-US"/>
        </w:rPr>
        <w:t>Determine which columns are the same among these tables (metadata). In the job “</w:t>
      </w:r>
      <w:proofErr w:type="spellStart"/>
      <w:r w:rsidRPr="0007212C">
        <w:rPr>
          <w:lang w:val="en-US"/>
        </w:rPr>
        <w:t>cc_ww_aqualgsendung</w:t>
      </w:r>
      <w:proofErr w:type="spellEnd"/>
      <w:r w:rsidRPr="0007212C">
        <w:rPr>
          <w:lang w:val="en-US"/>
        </w:rPr>
        <w:t>,” these are the same columns. In general, these columns represent the properties of shipment.</w:t>
      </w:r>
    </w:p>
    <w:p w14:paraId="4CB2013C" w14:textId="4FE1F92A" w:rsidR="008155EA" w:rsidRPr="008155EA" w:rsidRDefault="008155EA" w:rsidP="008155EA">
      <w:pPr>
        <w:pStyle w:val="Prrafodelista"/>
        <w:keepNext/>
        <w:ind w:left="1440"/>
        <w:rPr>
          <w:noProof/>
          <w:lang w:val="en-US" w:bidi="es-ES"/>
        </w:rPr>
      </w:pPr>
      <w:r w:rsidRPr="008155EA">
        <w:rPr>
          <w:noProof/>
          <w:lang w:val="en-US" w:bidi="es-ES"/>
        </w:rPr>
        <w:t>DWH_CR_LOAD_ID</w:t>
      </w:r>
    </w:p>
    <w:p w14:paraId="63E62A38" w14:textId="77777777" w:rsidR="008155EA" w:rsidRPr="008155EA" w:rsidRDefault="008155EA" w:rsidP="008155EA">
      <w:pPr>
        <w:pStyle w:val="Prrafodelista"/>
        <w:keepNext/>
        <w:ind w:left="1440"/>
        <w:rPr>
          <w:noProof/>
          <w:lang w:val="en-US" w:bidi="es-ES"/>
        </w:rPr>
      </w:pPr>
      <w:r w:rsidRPr="008155EA">
        <w:rPr>
          <w:noProof/>
          <w:lang w:val="en-US" w:bidi="es-ES"/>
        </w:rPr>
        <w:t>DWH_UP_LOAD_ID</w:t>
      </w:r>
    </w:p>
    <w:p w14:paraId="0FEE94DE" w14:textId="77777777" w:rsidR="008155EA" w:rsidRPr="008155EA" w:rsidRDefault="008155EA" w:rsidP="008155EA">
      <w:pPr>
        <w:pStyle w:val="Prrafodelista"/>
        <w:keepNext/>
        <w:ind w:left="1440"/>
        <w:rPr>
          <w:noProof/>
          <w:lang w:val="en-US" w:bidi="es-ES"/>
        </w:rPr>
      </w:pPr>
      <w:r w:rsidRPr="008155EA">
        <w:rPr>
          <w:noProof/>
          <w:lang w:val="en-US" w:bidi="es-ES"/>
        </w:rPr>
        <w:t>DWH_STATUS</w:t>
      </w:r>
    </w:p>
    <w:p w14:paraId="4ED1B90D" w14:textId="77777777" w:rsidR="008155EA" w:rsidRPr="008155EA" w:rsidRDefault="008155EA" w:rsidP="008155EA">
      <w:pPr>
        <w:pStyle w:val="Prrafodelista"/>
        <w:keepNext/>
        <w:ind w:left="1440"/>
        <w:rPr>
          <w:noProof/>
          <w:lang w:val="en-US" w:bidi="es-ES"/>
        </w:rPr>
      </w:pPr>
      <w:r w:rsidRPr="008155EA">
        <w:rPr>
          <w:noProof/>
          <w:lang w:val="en-US" w:bidi="es-ES"/>
        </w:rPr>
        <w:t>DWH_VALID_FROM</w:t>
      </w:r>
    </w:p>
    <w:p w14:paraId="5EB50E99" w14:textId="77777777" w:rsidR="008155EA" w:rsidRPr="008155EA" w:rsidRDefault="008155EA" w:rsidP="008155EA">
      <w:pPr>
        <w:pStyle w:val="Prrafodelista"/>
        <w:keepNext/>
        <w:ind w:left="1440"/>
        <w:rPr>
          <w:noProof/>
          <w:lang w:val="en-US" w:bidi="es-ES"/>
        </w:rPr>
      </w:pPr>
      <w:r w:rsidRPr="008155EA">
        <w:rPr>
          <w:noProof/>
          <w:lang w:val="en-US" w:bidi="es-ES"/>
        </w:rPr>
        <w:t>DWH_VALID_TO</w:t>
      </w:r>
    </w:p>
    <w:p w14:paraId="62FDEC7B" w14:textId="77777777" w:rsidR="008155EA" w:rsidRPr="008155EA" w:rsidRDefault="008155EA" w:rsidP="008155EA">
      <w:pPr>
        <w:pStyle w:val="Prrafodelista"/>
        <w:keepNext/>
        <w:ind w:left="1440"/>
        <w:rPr>
          <w:noProof/>
          <w:lang w:val="de-DE" w:bidi="es-ES"/>
        </w:rPr>
      </w:pPr>
      <w:r w:rsidRPr="008155EA">
        <w:rPr>
          <w:noProof/>
          <w:lang w:val="de-DE" w:bidi="es-ES"/>
        </w:rPr>
        <w:t>WERT</w:t>
      </w:r>
    </w:p>
    <w:p w14:paraId="42660FE9" w14:textId="77777777" w:rsidR="008155EA" w:rsidRPr="008155EA" w:rsidRDefault="008155EA" w:rsidP="008155EA">
      <w:pPr>
        <w:pStyle w:val="Prrafodelista"/>
        <w:keepNext/>
        <w:ind w:left="1440"/>
        <w:rPr>
          <w:noProof/>
          <w:lang w:val="de-DE" w:bidi="es-ES"/>
        </w:rPr>
      </w:pPr>
      <w:r w:rsidRPr="008155EA">
        <w:rPr>
          <w:noProof/>
          <w:lang w:val="de-DE" w:bidi="es-ES"/>
        </w:rPr>
        <w:t>BEZ</w:t>
      </w:r>
    </w:p>
    <w:p w14:paraId="607D46B1" w14:textId="77777777" w:rsidR="008155EA" w:rsidRPr="008155EA" w:rsidRDefault="008155EA" w:rsidP="008155EA">
      <w:pPr>
        <w:pStyle w:val="Prrafodelista"/>
        <w:keepNext/>
        <w:ind w:left="1440"/>
        <w:rPr>
          <w:noProof/>
          <w:lang w:val="de-DE" w:bidi="es-ES"/>
        </w:rPr>
      </w:pPr>
      <w:r w:rsidRPr="008155EA">
        <w:rPr>
          <w:noProof/>
          <w:lang w:val="de-DE" w:bidi="es-ES"/>
        </w:rPr>
        <w:t>SG</w:t>
      </w:r>
    </w:p>
    <w:p w14:paraId="410DE777" w14:textId="77777777" w:rsidR="008155EA" w:rsidRPr="008155EA" w:rsidRDefault="008155EA" w:rsidP="008155EA">
      <w:pPr>
        <w:pStyle w:val="Prrafodelista"/>
        <w:keepNext/>
        <w:ind w:left="1440"/>
        <w:rPr>
          <w:noProof/>
          <w:lang w:val="de-DE" w:bidi="es-ES"/>
        </w:rPr>
      </w:pPr>
      <w:r w:rsidRPr="008155EA">
        <w:rPr>
          <w:noProof/>
          <w:lang w:val="de-DE" w:bidi="es-ES"/>
        </w:rPr>
        <w:t>FR</w:t>
      </w:r>
    </w:p>
    <w:p w14:paraId="4D75A10A" w14:textId="77777777" w:rsidR="008155EA" w:rsidRPr="008155EA" w:rsidRDefault="008155EA" w:rsidP="008155EA">
      <w:pPr>
        <w:pStyle w:val="Prrafodelista"/>
        <w:keepNext/>
        <w:ind w:left="1440"/>
        <w:rPr>
          <w:noProof/>
          <w:lang w:val="de-DE" w:bidi="es-ES"/>
        </w:rPr>
      </w:pPr>
      <w:r w:rsidRPr="008155EA">
        <w:rPr>
          <w:noProof/>
          <w:lang w:val="de-DE" w:bidi="es-ES"/>
        </w:rPr>
        <w:t>RU</w:t>
      </w:r>
    </w:p>
    <w:p w14:paraId="027A1294" w14:textId="47F35581" w:rsidR="005045CF" w:rsidRPr="00A232D6" w:rsidRDefault="008155EA" w:rsidP="00A232D6">
      <w:pPr>
        <w:pStyle w:val="Prrafodelista"/>
        <w:keepNext/>
        <w:ind w:left="1440"/>
        <w:rPr>
          <w:noProof/>
          <w:lang w:val="en-US" w:bidi="es-ES"/>
        </w:rPr>
      </w:pPr>
      <w:r w:rsidRPr="00012CC4">
        <w:rPr>
          <w:noProof/>
          <w:lang w:val="en-US" w:bidi="es-ES"/>
        </w:rPr>
        <w:t>US</w:t>
      </w:r>
    </w:p>
    <w:p w14:paraId="308A3983" w14:textId="0B618CEA" w:rsidR="002042F0" w:rsidRDefault="002042F0" w:rsidP="00CB4959">
      <w:pPr>
        <w:pStyle w:val="Prrafodelista"/>
        <w:keepNext/>
        <w:numPr>
          <w:ilvl w:val="1"/>
          <w:numId w:val="32"/>
        </w:numPr>
        <w:rPr>
          <w:noProof/>
          <w:lang w:val="en-US" w:bidi="es-ES"/>
        </w:rPr>
      </w:pPr>
      <w:r w:rsidRPr="002042F0">
        <w:rPr>
          <w:noProof/>
          <w:lang w:val="en-US" w:bidi="es-ES"/>
        </w:rPr>
        <w:t>Limiting the search of the other business domain</w:t>
      </w:r>
      <w:r w:rsidR="008E4CBF">
        <w:rPr>
          <w:noProof/>
          <w:lang w:val="en-US" w:bidi="es-ES"/>
        </w:rPr>
        <w:t xml:space="preserve"> per CC_.. tables and UDWH1 owner</w:t>
      </w:r>
      <w:r w:rsidRPr="002042F0">
        <w:rPr>
          <w:noProof/>
          <w:lang w:val="en-US" w:bidi="es-ES"/>
        </w:rPr>
        <w:t>.</w:t>
      </w:r>
    </w:p>
    <w:p w14:paraId="76C24D83" w14:textId="77777777" w:rsidR="008E4CBF" w:rsidRPr="00205030" w:rsidRDefault="008E4CBF" w:rsidP="008E4CBF">
      <w:pPr>
        <w:pStyle w:val="Prrafodelista"/>
        <w:keepNext/>
        <w:ind w:left="1440"/>
        <w:rPr>
          <w:rFonts w:ascii="Alasassy Caps" w:hAnsi="Alasassy Caps"/>
          <w:noProof/>
          <w:lang w:val="en-US" w:bidi="es-ES"/>
        </w:rPr>
      </w:pPr>
      <w:r w:rsidRPr="00205030">
        <w:rPr>
          <w:rFonts w:ascii="Alasassy Caps" w:hAnsi="Alasassy Caps"/>
          <w:noProof/>
          <w:lang w:val="en-US" w:bidi="es-ES"/>
        </w:rPr>
        <w:t xml:space="preserve">SELECT table_name, owner </w:t>
      </w:r>
    </w:p>
    <w:p w14:paraId="1724A07D" w14:textId="77777777" w:rsidR="008E4CBF" w:rsidRPr="00205030" w:rsidRDefault="008E4CBF" w:rsidP="008E4CBF">
      <w:pPr>
        <w:pStyle w:val="Prrafodelista"/>
        <w:keepNext/>
        <w:ind w:left="1440"/>
        <w:rPr>
          <w:rFonts w:ascii="Alasassy Caps" w:hAnsi="Alasassy Caps"/>
          <w:noProof/>
          <w:lang w:val="en-US" w:bidi="es-ES"/>
        </w:rPr>
      </w:pPr>
      <w:r w:rsidRPr="00205030">
        <w:rPr>
          <w:rFonts w:ascii="Alasassy Caps" w:hAnsi="Alasassy Caps"/>
          <w:noProof/>
          <w:lang w:val="en-US" w:bidi="es-ES"/>
        </w:rPr>
        <w:t>FROM all_tables</w:t>
      </w:r>
    </w:p>
    <w:p w14:paraId="732DA5A9" w14:textId="77777777" w:rsidR="008E4CBF" w:rsidRPr="00205030" w:rsidRDefault="008E4CBF" w:rsidP="008E4CBF">
      <w:pPr>
        <w:pStyle w:val="Prrafodelista"/>
        <w:keepNext/>
        <w:ind w:left="1440"/>
        <w:rPr>
          <w:rFonts w:ascii="Alasassy Caps" w:hAnsi="Alasassy Caps"/>
          <w:noProof/>
          <w:lang w:val="en-US" w:bidi="es-ES"/>
        </w:rPr>
      </w:pPr>
      <w:r w:rsidRPr="00205030">
        <w:rPr>
          <w:rFonts w:ascii="Alasassy Caps" w:hAnsi="Alasassy Caps"/>
          <w:noProof/>
          <w:lang w:val="en-US" w:bidi="es-ES"/>
        </w:rPr>
        <w:t>WHERE upper(table_name) LIKE 'CC_%RECHNUNG%'</w:t>
      </w:r>
    </w:p>
    <w:p w14:paraId="393944D3" w14:textId="77777777" w:rsidR="008E4CBF" w:rsidRPr="00205030" w:rsidRDefault="008E4CBF" w:rsidP="008E4CBF">
      <w:pPr>
        <w:pStyle w:val="Prrafodelista"/>
        <w:keepNext/>
        <w:ind w:left="1440"/>
        <w:rPr>
          <w:rFonts w:ascii="Alasassy Caps" w:hAnsi="Alasassy Caps"/>
          <w:noProof/>
          <w:lang w:val="en-US" w:bidi="es-ES"/>
        </w:rPr>
      </w:pPr>
      <w:r w:rsidRPr="00205030">
        <w:rPr>
          <w:rFonts w:ascii="Alasassy Caps" w:hAnsi="Alasassy Caps"/>
          <w:noProof/>
          <w:lang w:val="en-US" w:bidi="es-ES"/>
        </w:rPr>
        <w:t>AND OWNER LIKE 'UDWH1'</w:t>
      </w:r>
    </w:p>
    <w:p w14:paraId="5A028E60" w14:textId="65121304" w:rsidR="00B03758" w:rsidRPr="00205030" w:rsidRDefault="008E4CBF" w:rsidP="008E4CBF">
      <w:pPr>
        <w:pStyle w:val="Prrafodelista"/>
        <w:keepNext/>
        <w:ind w:left="1440"/>
        <w:rPr>
          <w:rFonts w:ascii="Alasassy Caps" w:hAnsi="Alasassy Caps"/>
          <w:noProof/>
          <w:lang w:val="en-US" w:bidi="es-ES"/>
        </w:rPr>
      </w:pPr>
      <w:r w:rsidRPr="00205030">
        <w:rPr>
          <w:rFonts w:ascii="Alasassy Caps" w:hAnsi="Alasassy Caps"/>
          <w:noProof/>
          <w:lang w:val="en-US" w:bidi="es-ES"/>
        </w:rPr>
        <w:t>ORDER BY owner DESC;</w:t>
      </w:r>
    </w:p>
    <w:p w14:paraId="45AE511C" w14:textId="637F9529" w:rsidR="00012CC4" w:rsidRPr="005045CF" w:rsidRDefault="00012CC4" w:rsidP="00CB4959">
      <w:pPr>
        <w:pStyle w:val="Prrafodelista"/>
        <w:keepNext/>
        <w:numPr>
          <w:ilvl w:val="1"/>
          <w:numId w:val="32"/>
        </w:numPr>
        <w:rPr>
          <w:noProof/>
          <w:lang w:val="en-US" w:bidi="es-ES"/>
        </w:rPr>
      </w:pPr>
      <w:r w:rsidRPr="00012CC4">
        <w:rPr>
          <w:noProof/>
          <w:lang w:val="en-US" w:bidi="es-ES"/>
        </w:rPr>
        <w:t>Make the data model of the AQUA Business Unit more detailed and granular. This is a process of iteration and refinement.</w:t>
      </w:r>
    </w:p>
    <w:p w14:paraId="040AC6B5" w14:textId="037F4CB4" w:rsidR="00FA34B7" w:rsidRDefault="00FA34B7" w:rsidP="00FA34B7">
      <w:pPr>
        <w:pStyle w:val="Prrafodelista"/>
        <w:keepNext/>
        <w:numPr>
          <w:ilvl w:val="0"/>
          <w:numId w:val="32"/>
        </w:numPr>
        <w:rPr>
          <w:noProof/>
          <w:lang w:val="en-US" w:bidi="es-ES"/>
        </w:rPr>
      </w:pPr>
      <w:r w:rsidRPr="00BC2F13">
        <w:rPr>
          <w:noProof/>
          <w:lang w:val="en-US" w:bidi="es-ES"/>
        </w:rPr>
        <w:t xml:space="preserve">Save </w:t>
      </w:r>
      <w:r w:rsidR="00DE5A37" w:rsidRPr="00DE5A37">
        <w:rPr>
          <w:lang w:val="en-US"/>
        </w:rPr>
        <w:t xml:space="preserve">the analysis of these relationships among the CC_AQUA tables and others in an Excel file named "AQUA_BUSINESS_UNIT_DSV.xlsx," as it will be used to create the data model (diagram) using </w:t>
      </w:r>
      <w:proofErr w:type="spellStart"/>
      <w:r w:rsidR="00DE5A37" w:rsidRPr="00DE5A37">
        <w:rPr>
          <w:lang w:val="en-US"/>
        </w:rPr>
        <w:t>Jupyter</w:t>
      </w:r>
      <w:proofErr w:type="spellEnd"/>
      <w:r w:rsidR="00DE5A37" w:rsidRPr="00DE5A37">
        <w:rPr>
          <w:lang w:val="en-US"/>
        </w:rPr>
        <w:t xml:space="preserve"> Notebook and </w:t>
      </w:r>
      <w:proofErr w:type="spellStart"/>
      <w:r w:rsidR="00DE5A37" w:rsidRPr="00DE5A37">
        <w:rPr>
          <w:lang w:val="en-US"/>
        </w:rPr>
        <w:t>Graphviz</w:t>
      </w:r>
      <w:proofErr w:type="spellEnd"/>
      <w:r w:rsidR="00DE5A37" w:rsidRPr="00DE5A37">
        <w:rPr>
          <w:lang w:val="en-US"/>
        </w:rPr>
        <w:t>.</w:t>
      </w:r>
    </w:p>
    <w:p w14:paraId="70F353D3" w14:textId="03518A64" w:rsidR="002C204F" w:rsidRPr="00DE5A37" w:rsidRDefault="008D010A" w:rsidP="00CC6B16">
      <w:pPr>
        <w:keepNext/>
        <w:rPr>
          <w:noProof/>
          <w:lang w:val="en-US" w:bidi="es-ES"/>
        </w:rPr>
      </w:pPr>
      <w:r>
        <w:rPr>
          <w:noProof/>
          <w:lang w:val="en-US" w:bidi="es-ES"/>
        </w:rPr>
        <w:object w:dxaOrig="1518" w:dyaOrig="986" w14:anchorId="6A36D579">
          <v:shape id="_x0000_i1027" type="#_x0000_t75" style="width:76.2pt;height:49.2pt" o:ole="">
            <v:imagedata r:id="rId46" o:title=""/>
          </v:shape>
          <o:OLEObject Type="Embed" ProgID="Excel.Sheet.12" ShapeID="_x0000_i1027" DrawAspect="Icon" ObjectID="_1781597707" r:id="rId47"/>
        </w:object>
      </w:r>
    </w:p>
    <w:p w14:paraId="33781B63" w14:textId="5948D68A" w:rsidR="00F4282E" w:rsidRPr="009D0E7C" w:rsidRDefault="00F4282E" w:rsidP="009D0E7C">
      <w:pPr>
        <w:pStyle w:val="Prrafodelista"/>
        <w:pageBreakBefore/>
        <w:numPr>
          <w:ilvl w:val="0"/>
          <w:numId w:val="29"/>
        </w:numPr>
        <w:pBdr>
          <w:bottom w:val="single" w:sz="18" w:space="1" w:color="2B579A" w:themeColor="accent5"/>
        </w:pBdr>
        <w:rPr>
          <w:rFonts w:ascii="Segoe UI Light" w:eastAsiaTheme="majorEastAsia" w:hAnsi="Segoe UI Light" w:cstheme="majorBidi"/>
          <w:noProof/>
          <w:color w:val="3B3838" w:themeColor="background2" w:themeShade="40"/>
          <w:kern w:val="28"/>
          <w:sz w:val="52"/>
          <w:szCs w:val="52"/>
          <w:lang w:val="en-US"/>
          <w14:ligatures w14:val="standard"/>
          <w14:numForm w14:val="oldStyle"/>
        </w:rPr>
      </w:pPr>
      <w:r w:rsidRPr="009D0E7C">
        <w:rPr>
          <w:rFonts w:ascii="Segoe UI Light" w:eastAsiaTheme="majorEastAsia" w:hAnsi="Segoe UI Light" w:cstheme="majorBidi"/>
          <w:noProof/>
          <w:color w:val="3B3838" w:themeColor="background2" w:themeShade="40"/>
          <w:kern w:val="28"/>
          <w:sz w:val="52"/>
          <w:szCs w:val="52"/>
          <w:lang w:val="en-US"/>
          <w14:ligatures w14:val="standard"/>
          <w14:numForm w14:val="oldStyle"/>
        </w:rPr>
        <w:lastRenderedPageBreak/>
        <w:t xml:space="preserve">Data Model </w:t>
      </w:r>
      <w:r w:rsidR="00F91557">
        <w:rPr>
          <w:rFonts w:ascii="Segoe UI Light" w:eastAsiaTheme="majorEastAsia" w:hAnsi="Segoe UI Light" w:cstheme="majorBidi"/>
          <w:noProof/>
          <w:color w:val="3B3838" w:themeColor="background2" w:themeShade="40"/>
          <w:kern w:val="28"/>
          <w:sz w:val="52"/>
          <w:szCs w:val="52"/>
          <w:lang w:val="en-US"/>
          <w14:ligatures w14:val="standard"/>
          <w14:numForm w14:val="oldStyle"/>
        </w:rPr>
        <w:t xml:space="preserve">- </w:t>
      </w:r>
      <w:r w:rsidRPr="009D0E7C">
        <w:rPr>
          <w:rFonts w:ascii="Segoe UI Light" w:eastAsiaTheme="majorEastAsia" w:hAnsi="Segoe UI Light" w:cstheme="majorBidi"/>
          <w:noProof/>
          <w:color w:val="3B3838" w:themeColor="background2" w:themeShade="40"/>
          <w:kern w:val="28"/>
          <w:sz w:val="52"/>
          <w:szCs w:val="52"/>
          <w:lang w:val="en-US"/>
          <w14:ligatures w14:val="standard"/>
          <w14:numForm w14:val="oldStyle"/>
        </w:rPr>
        <w:t>AQUA Business Unit</w:t>
      </w:r>
    </w:p>
    <w:p w14:paraId="09FF5201" w14:textId="0D03980A" w:rsidR="00DF3A7F" w:rsidRDefault="00492D3B" w:rsidP="00457BEB">
      <w:pPr>
        <w:rPr>
          <w:noProof/>
          <w:lang w:val="en-US" w:bidi="es-ES"/>
        </w:rPr>
      </w:pPr>
      <w:r w:rsidRPr="00492D3B">
        <w:rPr>
          <w:noProof/>
          <w:lang w:val="en-US" w:bidi="es-ES"/>
        </w:rPr>
        <w:t xml:space="preserve"> Go to E) section</w:t>
      </w:r>
      <w:r w:rsidR="00345E76">
        <w:rPr>
          <w:noProof/>
          <w:lang w:val="en-US" w:bidi="es-ES"/>
        </w:rPr>
        <w:t xml:space="preserve"> of this document.</w:t>
      </w:r>
    </w:p>
    <w:p w14:paraId="1BB5EB98" w14:textId="77777777" w:rsidR="00492D3B" w:rsidRDefault="00492D3B" w:rsidP="00492D3B">
      <w:pPr>
        <w:keepNext/>
        <w:rPr>
          <w:noProof/>
          <w:lang w:val="en-US" w:bidi="es-ES"/>
        </w:rPr>
      </w:pPr>
      <w:r>
        <w:rPr>
          <w:rStyle w:val="Textoennegrita"/>
          <w:noProof/>
          <w:lang w:val="en-US" w:bidi="es-ES"/>
        </w:rPr>
        <w:t>VSCode</w:t>
      </w:r>
      <w:r w:rsidRPr="002929DD">
        <w:rPr>
          <w:rStyle w:val="Textoennegrita"/>
          <w:noProof/>
          <w:lang w:val="en-US" w:bidi="es-ES"/>
        </w:rPr>
        <w:t>:</w:t>
      </w:r>
      <w:r w:rsidRPr="002929DD">
        <w:rPr>
          <w:noProof/>
          <w:lang w:val="en-US" w:bidi="es-ES"/>
        </w:rPr>
        <w:t xml:space="preserve"> </w:t>
      </w:r>
    </w:p>
    <w:p w14:paraId="2D1BDB7F" w14:textId="4F5519CF" w:rsidR="00492D3B" w:rsidRDefault="00492D3B" w:rsidP="00492D3B">
      <w:pPr>
        <w:pStyle w:val="Prrafodelista"/>
        <w:numPr>
          <w:ilvl w:val="0"/>
          <w:numId w:val="33"/>
        </w:numPr>
        <w:rPr>
          <w:noProof/>
          <w:lang w:val="en-US" w:bidi="es-ES"/>
        </w:rPr>
      </w:pPr>
      <w:r w:rsidRPr="00136880">
        <w:rPr>
          <w:noProof/>
          <w:lang w:val="en-US" w:bidi="es-ES"/>
        </w:rPr>
        <w:t xml:space="preserve">Open </w:t>
      </w:r>
      <w:r>
        <w:rPr>
          <w:noProof/>
          <w:lang w:val="en-US" w:bidi="es-ES"/>
        </w:rPr>
        <w:t>the VSCode</w:t>
      </w:r>
      <w:r w:rsidRPr="00136880">
        <w:rPr>
          <w:noProof/>
          <w:lang w:val="en-US" w:bidi="es-ES"/>
        </w:rPr>
        <w:t xml:space="preserve"> o</w:t>
      </w:r>
      <w:r>
        <w:rPr>
          <w:noProof/>
          <w:lang w:val="en-US" w:bidi="es-ES"/>
        </w:rPr>
        <w:t>n</w:t>
      </w:r>
      <w:r w:rsidRPr="00136880">
        <w:rPr>
          <w:noProof/>
          <w:lang w:val="en-US" w:bidi="es-ES"/>
        </w:rPr>
        <w:t xml:space="preserve"> W</w:t>
      </w:r>
      <w:r>
        <w:rPr>
          <w:noProof/>
          <w:lang w:val="en-US" w:bidi="es-ES"/>
        </w:rPr>
        <w:t>indows 11</w:t>
      </w:r>
    </w:p>
    <w:p w14:paraId="446052A5" w14:textId="2F00D1B0" w:rsidR="00492D3B" w:rsidRDefault="00492D3B" w:rsidP="00492D3B">
      <w:pPr>
        <w:pStyle w:val="Prrafodelista"/>
        <w:numPr>
          <w:ilvl w:val="0"/>
          <w:numId w:val="33"/>
        </w:numPr>
        <w:rPr>
          <w:noProof/>
          <w:lang w:val="en-US" w:bidi="es-ES"/>
        </w:rPr>
      </w:pPr>
      <w:r>
        <w:rPr>
          <w:noProof/>
          <w:lang w:val="en-US" w:bidi="es-ES"/>
        </w:rPr>
        <w:t xml:space="preserve">Select </w:t>
      </w:r>
      <w:r w:rsidR="00202332">
        <w:rPr>
          <w:noProof/>
          <w:lang w:val="en-US" w:bidi="es-ES"/>
        </w:rPr>
        <w:t xml:space="preserve">the Jupyter Notebook -&gt; </w:t>
      </w:r>
      <w:r w:rsidR="00FC4FC0" w:rsidRPr="00FC4FC0">
        <w:rPr>
          <w:noProof/>
          <w:lang w:val="en-US" w:bidi="es-ES"/>
        </w:rPr>
        <w:t>AquaDM.ipynb</w:t>
      </w:r>
    </w:p>
    <w:p w14:paraId="66D37242" w14:textId="4D55C846" w:rsidR="00A367B6" w:rsidRDefault="00A367B6" w:rsidP="00492D3B">
      <w:pPr>
        <w:pStyle w:val="Prrafodelista"/>
        <w:numPr>
          <w:ilvl w:val="0"/>
          <w:numId w:val="33"/>
        </w:numPr>
        <w:rPr>
          <w:noProof/>
          <w:lang w:val="en-US" w:bidi="es-ES"/>
        </w:rPr>
      </w:pPr>
      <w:r>
        <w:rPr>
          <w:noProof/>
          <w:lang w:val="en-US" w:bidi="es-ES"/>
        </w:rPr>
        <w:t>Write the following</w:t>
      </w:r>
      <w:r w:rsidR="00450BC7">
        <w:rPr>
          <w:noProof/>
          <w:lang w:val="en-US" w:bidi="es-ES"/>
        </w:rPr>
        <w:t xml:space="preserve"> python code to get a pdf file from the data model</w:t>
      </w:r>
    </w:p>
    <w:p w14:paraId="65AC2981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>from graphviz import Digraph</w:t>
      </w:r>
    </w:p>
    <w:p w14:paraId="18C123F7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>import os</w:t>
      </w:r>
    </w:p>
    <w:p w14:paraId="448D7600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>os.environ["PATH"] += os.pathsep + 'C:/Users/pgomezbe/OneDrive - Otto Group/Escritorio/wsdmv/.venvs/windows_10_cmake_Release_Graphviz-11.0.0-win64/Graphviz-11.0.0-win64/bin/'</w:t>
      </w:r>
    </w:p>
    <w:p w14:paraId="01F4AB7B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</w:p>
    <w:p w14:paraId="22633A1E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>dot = Digraph('AQUABUSINESSUNIT1')</w:t>
      </w:r>
    </w:p>
    <w:p w14:paraId="53B95FB9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>dot.attr(rankdir='LR', splines='ortho')</w:t>
      </w:r>
    </w:p>
    <w:p w14:paraId="099A3059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>dot.attr(labelloc='t')</w:t>
      </w:r>
    </w:p>
    <w:p w14:paraId="7B3D8EA2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>dot.attr(label=r'\nData Model of AQUA Business Unit by Data Team')</w:t>
      </w:r>
    </w:p>
    <w:p w14:paraId="0395E7EC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>dot.attr(fontsize  = '12')</w:t>
      </w:r>
    </w:p>
    <w:p w14:paraId="28EF0102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>dot.attr(fontcolor = 'blue')</w:t>
      </w:r>
    </w:p>
    <w:p w14:paraId="74066D02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</w:p>
    <w:p w14:paraId="3590EA47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>metadata = {</w:t>
      </w:r>
    </w:p>
    <w:p w14:paraId="137865B6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'cc_art': {</w:t>
      </w:r>
    </w:p>
    <w:p w14:paraId="0CE2A846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    'cohere': ('art_id')</w:t>
      </w:r>
    </w:p>
    <w:p w14:paraId="6E5E3EE6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},</w:t>
      </w:r>
    </w:p>
    <w:p w14:paraId="309FE39C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'cc_qmauspruefprot': {</w:t>
      </w:r>
    </w:p>
    <w:p w14:paraId="00EB9A70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    'cohere':('id')</w:t>
      </w:r>
    </w:p>
    <w:p w14:paraId="69906818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},</w:t>
      </w:r>
    </w:p>
    <w:p w14:paraId="63F63D68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'cc_emailreportticket': {</w:t>
      </w:r>
    </w:p>
    <w:p w14:paraId="789E982B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    'cohere': ('ticket_id')</w:t>
      </w:r>
    </w:p>
    <w:p w14:paraId="77409E35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},</w:t>
      </w:r>
    </w:p>
    <w:p w14:paraId="05024960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'cc_aqualgwaeingpos': {</w:t>
      </w:r>
    </w:p>
    <w:p w14:paraId="43C58D90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    'cohere':('art_id')</w:t>
      </w:r>
    </w:p>
    <w:p w14:paraId="0CD4B52B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lastRenderedPageBreak/>
        <w:t xml:space="preserve">    },</w:t>
      </w:r>
    </w:p>
    <w:p w14:paraId="5736DCA8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'cc_aqualgwaeing': {</w:t>
      </w:r>
    </w:p>
    <w:p w14:paraId="6EBBEF0C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    'cohere': ('waeingnr')</w:t>
      </w:r>
    </w:p>
    <w:p w14:paraId="3ACE8D48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},</w:t>
      </w:r>
    </w:p>
    <w:p w14:paraId="210EC89E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'cc_aquaqmwaeing': {</w:t>
      </w:r>
    </w:p>
    <w:p w14:paraId="4F33177C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    'cohere': ('qmwaeing_id')</w:t>
      </w:r>
    </w:p>
    <w:p w14:paraId="7618D1D3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},</w:t>
      </w:r>
    </w:p>
    <w:p w14:paraId="31368D6E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'cc_aquaqmwaeingpos': {</w:t>
      </w:r>
    </w:p>
    <w:p w14:paraId="14DC7F84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    'cohere': ('qmwaeingpos_id')</w:t>
      </w:r>
    </w:p>
    <w:p w14:paraId="6A14BA86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},</w:t>
      </w:r>
    </w:p>
    <w:p w14:paraId="3844A323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'cc_aquaqmklaerfall': {</w:t>
      </w:r>
    </w:p>
    <w:p w14:paraId="3C33443E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    'cohere': ('qmklaerfall_id')</w:t>
      </w:r>
    </w:p>
    <w:p w14:paraId="15CDBFCA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},</w:t>
      </w:r>
    </w:p>
    <w:p w14:paraId="114363E1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'cc_aquaqmreklamation': {</w:t>
      </w:r>
    </w:p>
    <w:p w14:paraId="615B6AC1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    'cohere': ('qmreklamation_id')</w:t>
      </w:r>
    </w:p>
    <w:p w14:paraId="0B1B5AEA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},</w:t>
      </w:r>
    </w:p>
    <w:p w14:paraId="337B6C98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'cc_aqualgsendung': {</w:t>
      </w:r>
    </w:p>
    <w:p w14:paraId="2101D5CB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    'cohere': ('sendungsnr')</w:t>
      </w:r>
    </w:p>
    <w:p w14:paraId="5E7386AA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},</w:t>
      </w:r>
    </w:p>
    <w:p w14:paraId="11021143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'cc_aqualgsendungpos': {</w:t>
      </w:r>
    </w:p>
    <w:p w14:paraId="175CE13A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    'cohere': ('sendungsnr')</w:t>
      </w:r>
    </w:p>
    <w:p w14:paraId="61393626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},</w:t>
      </w:r>
    </w:p>
    <w:p w14:paraId="6ADF45F7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'cc_aquaqmmangel': {</w:t>
      </w:r>
    </w:p>
    <w:p w14:paraId="128BFFBB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    'cohere': ('qmmangel_id')</w:t>
      </w:r>
    </w:p>
    <w:p w14:paraId="1FDE6B19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},</w:t>
      </w:r>
    </w:p>
    <w:p w14:paraId="32BF6078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'cc_aquaqmmasstab': {</w:t>
      </w:r>
    </w:p>
    <w:p w14:paraId="72E4B2E2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    'cohere': ('qmmasstab_id')</w:t>
      </w:r>
    </w:p>
    <w:p w14:paraId="4AAF7965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},</w:t>
      </w:r>
    </w:p>
    <w:p w14:paraId="48D0E3BE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'cc_aquaqmnabfirma': {</w:t>
      </w:r>
    </w:p>
    <w:p w14:paraId="10BDD7E1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    'cohere': ('qmnabfirma_id')</w:t>
      </w:r>
    </w:p>
    <w:p w14:paraId="5E0F7CC6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},</w:t>
      </w:r>
    </w:p>
    <w:p w14:paraId="13328DF3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lastRenderedPageBreak/>
        <w:t xml:space="preserve">    'cc_aquaqmpruefer': {</w:t>
      </w:r>
    </w:p>
    <w:p w14:paraId="157C6AD6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    'cohere': ('qmpruefer_id')</w:t>
      </w:r>
    </w:p>
    <w:p w14:paraId="611B5920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},</w:t>
      </w:r>
    </w:p>
    <w:p w14:paraId="7137021B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'cc_aquaqmqzahl': {</w:t>
      </w:r>
    </w:p>
    <w:p w14:paraId="6658ABB6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    'cohere': ('qmqzahl_id')</w:t>
      </w:r>
    </w:p>
    <w:p w14:paraId="72C04027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},</w:t>
      </w:r>
    </w:p>
    <w:p w14:paraId="546A0C9B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'cc_aquaqmtextbaustein': {</w:t>
      </w:r>
    </w:p>
    <w:p w14:paraId="03727AA4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    'cohere': ('id')</w:t>
      </w:r>
    </w:p>
    <w:p w14:paraId="59D7A15F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},</w:t>
      </w:r>
    </w:p>
    <w:p w14:paraId="40569167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'cc_aquaqmweprio': {</w:t>
      </w:r>
    </w:p>
    <w:p w14:paraId="5414F8BB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    'cohere': ('qmweprio_id')</w:t>
      </w:r>
    </w:p>
    <w:p w14:paraId="4396EF61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}</w:t>
      </w:r>
    </w:p>
    <w:p w14:paraId="106A4717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>}</w:t>
      </w:r>
    </w:p>
    <w:p w14:paraId="5835F194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</w:p>
    <w:p w14:paraId="2881ABC2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>for table, info in metadata.items():</w:t>
      </w:r>
    </w:p>
    <w:p w14:paraId="11A70806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label = f'''&lt;&lt;TABLE BORDER="1" CELLBORDER="1" CELLSPACING="0" CELLPADDING="4"&gt;</w:t>
      </w:r>
    </w:p>
    <w:p w14:paraId="4FEB79CA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                &lt;TR&gt;&lt;TD COLSPAN="2"&gt;&lt;FONT POINT-SIZE="10"&gt;&lt;B&gt;{table}&lt;/B&gt;&lt;/FONT&gt;&lt;/TD&gt;&lt;/TR&gt;</w:t>
      </w:r>
    </w:p>
    <w:p w14:paraId="17AC0949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                &lt;TR&gt;&lt;TD COLSPAN="2"&gt;&lt;FONT POINT-SIZE="10"&gt;{info['cohere']}&lt;/FONT&gt;&lt;/TD&gt;&lt;/TR&gt;</w:t>
      </w:r>
    </w:p>
    <w:p w14:paraId="3DECF343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            &lt;/TABLE&gt;&gt;'''</w:t>
      </w:r>
    </w:p>
    <w:p w14:paraId="463D1E97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dot.node(table, label=label, shape='plaintext')</w:t>
      </w:r>
    </w:p>
    <w:p w14:paraId="63D8EC5C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</w:p>
    <w:p w14:paraId="13F06170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>relationship = [</w:t>
      </w:r>
    </w:p>
    <w:p w14:paraId="07D6BB44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('cc_art', 'cc_aqualgwaeingpos', ''),</w:t>
      </w:r>
    </w:p>
    <w:p w14:paraId="53DACE4F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('cc_art', 'cc_aqualgwaeing', ''),</w:t>
      </w:r>
    </w:p>
    <w:p w14:paraId="0C2985CB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('cc_art', 'cc_aquaqmwaeing', ''),</w:t>
      </w:r>
    </w:p>
    <w:p w14:paraId="2FFE6F19" w14:textId="77777777" w:rsidR="00C24EE7" w:rsidRPr="00C24EE7" w:rsidRDefault="00C24EE7" w:rsidP="00C24EE7">
      <w:pPr>
        <w:rPr>
          <w:rFonts w:ascii="Ink Free" w:hAnsi="Ink Free"/>
          <w:noProof/>
          <w:lang w:val="de-DE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</w:t>
      </w:r>
      <w:r w:rsidRPr="00C24EE7">
        <w:rPr>
          <w:rFonts w:ascii="Ink Free" w:hAnsi="Ink Free"/>
          <w:noProof/>
          <w:lang w:val="de-DE" w:bidi="es-ES"/>
        </w:rPr>
        <w:t>('cc_art', 'cc_aqualgsendungpos', ''),</w:t>
      </w:r>
    </w:p>
    <w:p w14:paraId="4EF8EE51" w14:textId="77777777" w:rsidR="00C24EE7" w:rsidRPr="00C24EE7" w:rsidRDefault="00C24EE7" w:rsidP="00C24EE7">
      <w:pPr>
        <w:rPr>
          <w:rFonts w:ascii="Ink Free" w:hAnsi="Ink Free"/>
          <w:noProof/>
          <w:lang w:val="de-DE" w:bidi="es-ES"/>
        </w:rPr>
      </w:pPr>
      <w:r w:rsidRPr="00C24EE7">
        <w:rPr>
          <w:rFonts w:ascii="Ink Free" w:hAnsi="Ink Free"/>
          <w:noProof/>
          <w:lang w:val="de-DE" w:bidi="es-ES"/>
        </w:rPr>
        <w:t xml:space="preserve">    ('cc_art', 'cc_aqualgsendung', ''),</w:t>
      </w:r>
    </w:p>
    <w:p w14:paraId="3EDB8A45" w14:textId="77777777" w:rsidR="00C24EE7" w:rsidRPr="00C24EE7" w:rsidRDefault="00C24EE7" w:rsidP="00C24EE7">
      <w:pPr>
        <w:rPr>
          <w:rFonts w:ascii="Ink Free" w:hAnsi="Ink Free"/>
          <w:noProof/>
          <w:lang w:val="de-DE" w:bidi="es-ES"/>
        </w:rPr>
      </w:pPr>
      <w:r w:rsidRPr="00C24EE7">
        <w:rPr>
          <w:rFonts w:ascii="Ink Free" w:hAnsi="Ink Free"/>
          <w:noProof/>
          <w:lang w:val="de-DE" w:bidi="es-ES"/>
        </w:rPr>
        <w:t xml:space="preserve">    ('cc_aquaqmwaeing', 'cc_aquaqmklaerfall', ''),</w:t>
      </w:r>
    </w:p>
    <w:p w14:paraId="075441AD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de-DE" w:bidi="es-ES"/>
        </w:rPr>
        <w:t xml:space="preserve">    </w:t>
      </w:r>
      <w:r w:rsidRPr="00C24EE7">
        <w:rPr>
          <w:rFonts w:ascii="Ink Free" w:hAnsi="Ink Free"/>
          <w:noProof/>
          <w:lang w:val="en-US" w:bidi="es-ES"/>
        </w:rPr>
        <w:t>('cc_emailreportticket', 'cc_aquaqmklaerfall', 'dwh_id'),</w:t>
      </w:r>
    </w:p>
    <w:p w14:paraId="46683DB3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lastRenderedPageBreak/>
        <w:t xml:space="preserve">    ('cc_aquaqmwaeing','cc_aquaqmwaeingpos', ''),</w:t>
      </w:r>
    </w:p>
    <w:p w14:paraId="2813CA2E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('cc_emailreportticket', 'cc_aquaqmreklamation', 'dwh_id'),</w:t>
      </w:r>
    </w:p>
    <w:p w14:paraId="1A400B7F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('cc_emailreportticket', 'cc_aqualgsendung', 'dwh_id'),</w:t>
      </w:r>
    </w:p>
    <w:p w14:paraId="2605D73D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('cc_art', 'cc_aquaqmweprio', 'artnr'),</w:t>
      </w:r>
    </w:p>
    <w:p w14:paraId="491EF94E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('cc_emailreportticket', 'cc_aqualgsendungpos', 'dwh_id'),</w:t>
      </w:r>
    </w:p>
    <w:p w14:paraId="444EFD60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('cc_qmauspruefprot', 'cc_aquaqmmangel', 'dwh_id'),</w:t>
      </w:r>
    </w:p>
    <w:p w14:paraId="255B3620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('cc_emailreportticket', 'cc_aquaqmmasstab', 'dwh_id'),</w:t>
      </w:r>
    </w:p>
    <w:p w14:paraId="373832D5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('cc_aquaqmklaerfall', 'cc_aquaqmmangel', ''),</w:t>
      </w:r>
    </w:p>
    <w:p w14:paraId="0202DA9E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('cc_emailreportticket', 'cc_aquaqmpruefer', 'dwh_id'),</w:t>
      </w:r>
    </w:p>
    <w:p w14:paraId="42898C95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('cc_qmauspruefprot', 'cc_aquaqmnabfirma', 'dwh_id'),</w:t>
      </w:r>
    </w:p>
    <w:p w14:paraId="31E2F7EA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('cc_emailreportticket', 'cc_aquaqmqzahl', 'dwh_id'),</w:t>
      </w:r>
    </w:p>
    <w:p w14:paraId="6B4D96EF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('cc_aquaqmwaeingpos', 'cc_aquaqmmasstab', ''),</w:t>
      </w:r>
    </w:p>
    <w:p w14:paraId="1AA4413E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('cc_emailreportticket', 'cc_aquaqmtextbaustein', 'dwh_id')</w:t>
      </w:r>
    </w:p>
    <w:p w14:paraId="2A67A916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>]</w:t>
      </w:r>
    </w:p>
    <w:p w14:paraId="65CE885B" w14:textId="77777777" w:rsidR="00C24EE7" w:rsidRPr="00C24EE7" w:rsidRDefault="00C24EE7" w:rsidP="00C24EE7">
      <w:pPr>
        <w:rPr>
          <w:rFonts w:ascii="Ink Free" w:hAnsi="Ink Free"/>
          <w:noProof/>
          <w:u w:val="single"/>
          <w:lang w:val="en-US" w:bidi="es-ES"/>
        </w:rPr>
      </w:pPr>
    </w:p>
    <w:p w14:paraId="3F520352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>for from_table, to_table, key in relationship:</w:t>
      </w:r>
    </w:p>
    <w:p w14:paraId="485628B8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 xml:space="preserve">    dot.edge(from_table, to_table, headlabel=key, fontsize='10', fontcolor='green')</w:t>
      </w:r>
    </w:p>
    <w:p w14:paraId="2C650312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</w:p>
    <w:p w14:paraId="3A33966B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>dot.view()</w:t>
      </w:r>
    </w:p>
    <w:p w14:paraId="681E4848" w14:textId="77777777" w:rsidR="00C24EE7" w:rsidRPr="00C24EE7" w:rsidRDefault="00C24EE7" w:rsidP="00C24EE7">
      <w:pPr>
        <w:rPr>
          <w:rFonts w:ascii="Ink Free" w:hAnsi="Ink Free"/>
          <w:noProof/>
          <w:lang w:val="en-US" w:bidi="es-ES"/>
        </w:rPr>
      </w:pPr>
    </w:p>
    <w:p w14:paraId="6E57070A" w14:textId="6CC7E1F2" w:rsidR="00492D3B" w:rsidRPr="00C24EE7" w:rsidRDefault="00C24EE7" w:rsidP="00C24EE7">
      <w:pPr>
        <w:rPr>
          <w:rFonts w:ascii="Ink Free" w:hAnsi="Ink Free"/>
          <w:noProof/>
          <w:lang w:val="en-US" w:bidi="es-ES"/>
        </w:rPr>
      </w:pPr>
      <w:r w:rsidRPr="00C24EE7">
        <w:rPr>
          <w:rFonts w:ascii="Ink Free" w:hAnsi="Ink Free"/>
          <w:noProof/>
          <w:lang w:val="en-US" w:bidi="es-ES"/>
        </w:rPr>
        <w:t>dot.render('Aqua_Data_Model_v1', format='pdf', view=True)</w:t>
      </w:r>
    </w:p>
    <w:p w14:paraId="3E391D11" w14:textId="77777777" w:rsidR="007C2B83" w:rsidRDefault="007C2B83" w:rsidP="00457BEB">
      <w:pPr>
        <w:rPr>
          <w:noProof/>
          <w:lang w:val="en-US" w:bidi="es-ES"/>
        </w:rPr>
      </w:pPr>
    </w:p>
    <w:p w14:paraId="43BC1F6A" w14:textId="22D8ECB1" w:rsidR="007C2B83" w:rsidRPr="009D0E7C" w:rsidRDefault="004F09AB" w:rsidP="007C2B83">
      <w:pPr>
        <w:pStyle w:val="Prrafodelista"/>
        <w:pageBreakBefore/>
        <w:numPr>
          <w:ilvl w:val="0"/>
          <w:numId w:val="29"/>
        </w:numPr>
        <w:pBdr>
          <w:bottom w:val="single" w:sz="18" w:space="1" w:color="2B579A" w:themeColor="accent5"/>
        </w:pBdr>
        <w:rPr>
          <w:rFonts w:ascii="Segoe UI Light" w:eastAsiaTheme="majorEastAsia" w:hAnsi="Segoe UI Light" w:cstheme="majorBidi"/>
          <w:noProof/>
          <w:color w:val="3B3838" w:themeColor="background2" w:themeShade="40"/>
          <w:kern w:val="28"/>
          <w:sz w:val="52"/>
          <w:szCs w:val="52"/>
          <w:lang w:val="en-US"/>
          <w14:ligatures w14:val="standard"/>
          <w14:numForm w14:val="oldStyle"/>
        </w:rPr>
      </w:pPr>
      <w:r>
        <w:rPr>
          <w:rFonts w:ascii="Segoe UI Light" w:eastAsiaTheme="majorEastAsia" w:hAnsi="Segoe UI Light" w:cstheme="majorBidi"/>
          <w:noProof/>
          <w:color w:val="3B3838" w:themeColor="background2" w:themeShade="40"/>
          <w:kern w:val="28"/>
          <w:sz w:val="52"/>
          <w:szCs w:val="52"/>
          <w:lang w:val="en-US"/>
          <w14:ligatures w14:val="standard"/>
          <w14:numForm w14:val="oldStyle"/>
        </w:rPr>
        <w:lastRenderedPageBreak/>
        <w:t>Graph</w:t>
      </w:r>
      <w:r w:rsidR="000E5CB9">
        <w:rPr>
          <w:rFonts w:ascii="Segoe UI Light" w:eastAsiaTheme="majorEastAsia" w:hAnsi="Segoe UI Light" w:cstheme="majorBidi"/>
          <w:noProof/>
          <w:color w:val="3B3838" w:themeColor="background2" w:themeShade="40"/>
          <w:kern w:val="28"/>
          <w:sz w:val="52"/>
          <w:szCs w:val="52"/>
          <w:lang w:val="en-US"/>
          <w14:ligatures w14:val="standard"/>
          <w14:numForm w14:val="oldStyle"/>
        </w:rPr>
        <w:t>viz</w:t>
      </w:r>
      <w:r w:rsidR="00160C06">
        <w:rPr>
          <w:rFonts w:ascii="Segoe UI Light" w:eastAsiaTheme="majorEastAsia" w:hAnsi="Segoe UI Light" w:cstheme="majorBidi"/>
          <w:noProof/>
          <w:color w:val="3B3838" w:themeColor="background2" w:themeShade="40"/>
          <w:kern w:val="28"/>
          <w:sz w:val="52"/>
          <w:szCs w:val="52"/>
          <w:lang w:val="en-US"/>
          <w14:ligatures w14:val="standard"/>
          <w14:numForm w14:val="oldStyle"/>
        </w:rPr>
        <w:t>.exe on Windows 11</w:t>
      </w:r>
      <w:r w:rsidR="0022393B">
        <w:rPr>
          <w:rFonts w:ascii="Segoe UI Light" w:eastAsiaTheme="majorEastAsia" w:hAnsi="Segoe UI Light" w:cstheme="majorBidi"/>
          <w:noProof/>
          <w:color w:val="3B3838" w:themeColor="background2" w:themeShade="40"/>
          <w:kern w:val="28"/>
          <w:sz w:val="52"/>
          <w:szCs w:val="52"/>
          <w:lang w:val="en-US"/>
          <w14:ligatures w14:val="standard"/>
          <w14:numForm w14:val="oldStyle"/>
        </w:rPr>
        <w:t>-64bit</w:t>
      </w:r>
    </w:p>
    <w:p w14:paraId="5F5B1186" w14:textId="7D8B452C" w:rsidR="007C2B83" w:rsidRDefault="00DB148A" w:rsidP="00DB148A">
      <w:pPr>
        <w:rPr>
          <w:noProof/>
          <w:lang w:val="en-US" w:bidi="es-ES"/>
        </w:rPr>
      </w:pPr>
      <w:r w:rsidRPr="00DB148A">
        <w:rPr>
          <w:noProof/>
          <w:lang w:val="en-US" w:bidi="es-ES"/>
        </w:rPr>
        <w:t>To save the data model diagram as a PDF file, it is necessary to make Graphviz executable.</w:t>
      </w:r>
    </w:p>
    <w:p w14:paraId="2C31B993" w14:textId="3C70D7C4" w:rsidR="002C7CBD" w:rsidRPr="00472F2D" w:rsidRDefault="002C7CBD" w:rsidP="002C7CBD">
      <w:pPr>
        <w:pStyle w:val="Prrafodelista"/>
        <w:numPr>
          <w:ilvl w:val="0"/>
          <w:numId w:val="34"/>
        </w:numPr>
        <w:rPr>
          <w:noProof/>
          <w:lang w:val="en-US" w:bidi="es-ES"/>
        </w:rPr>
      </w:pPr>
      <w:r w:rsidRPr="00472F2D">
        <w:rPr>
          <w:noProof/>
          <w:lang w:val="en-US" w:bidi="es-ES"/>
        </w:rPr>
        <w:t>Download</w:t>
      </w:r>
      <w:r>
        <w:rPr>
          <w:noProof/>
          <w:lang w:val="en-US" w:bidi="es-ES"/>
        </w:rPr>
        <w:t xml:space="preserve"> </w:t>
      </w:r>
      <w:hyperlink r:id="rId48" w:history="1">
        <w:r>
          <w:rPr>
            <w:rStyle w:val="Hipervnculo"/>
            <w:noProof/>
            <w:lang w:val="en-US" w:bidi="es-ES"/>
          </w:rPr>
          <w:t>graphviz</w:t>
        </w:r>
      </w:hyperlink>
      <w:r>
        <w:rPr>
          <w:noProof/>
          <w:lang w:val="en-US" w:bidi="es-ES"/>
        </w:rPr>
        <w:t xml:space="preserve"> as </w:t>
      </w:r>
      <w:r w:rsidRPr="002B14F0">
        <w:rPr>
          <w:noProof/>
          <w:lang w:val="en-US" w:bidi="es-ES"/>
        </w:rPr>
        <w:t>follows</w:t>
      </w:r>
      <w:r>
        <w:rPr>
          <w:noProof/>
          <w:lang w:val="en-US" w:bidi="es-ES"/>
        </w:rPr>
        <w:t>: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17"/>
        <w:gridCol w:w="3909"/>
      </w:tblGrid>
      <w:tr w:rsidR="00183167" w:rsidRPr="00CA412F" w14:paraId="3F6AFB67" w14:textId="77777777" w:rsidTr="004C2C9B">
        <w:tc>
          <w:tcPr>
            <w:tcW w:w="5117" w:type="dxa"/>
          </w:tcPr>
          <w:p w14:paraId="0B896530" w14:textId="4F349C6A" w:rsidR="00183167" w:rsidRPr="00A97EEC" w:rsidRDefault="00CA412F" w:rsidP="0089354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6161E7" wp14:editId="634E7185">
                  <wp:extent cx="3249295" cy="1756410"/>
                  <wp:effectExtent l="0" t="0" r="8255" b="0"/>
                  <wp:docPr id="62763336" name="Imagen 1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63336" name="Imagen 1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295" cy="175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9" w:type="dxa"/>
            <w:tcMar>
              <w:left w:w="144" w:type="dxa"/>
            </w:tcMar>
          </w:tcPr>
          <w:p w14:paraId="30FB9AB6" w14:textId="7D684088" w:rsidR="00183167" w:rsidRPr="00BA1875" w:rsidRDefault="00183167" w:rsidP="00B5474B">
            <w:pPr>
              <w:pStyle w:val="Prrafodelista"/>
              <w:numPr>
                <w:ilvl w:val="0"/>
                <w:numId w:val="34"/>
              </w:numPr>
              <w:rPr>
                <w:noProof/>
                <w:lang w:val="en-US"/>
              </w:rPr>
            </w:pPr>
            <w:r w:rsidRPr="00BA1875">
              <w:rPr>
                <w:rStyle w:val="Textoennegrita"/>
                <w:noProof/>
                <w:lang w:val="en-US" w:bidi="es-ES"/>
              </w:rPr>
              <w:t>Install:</w:t>
            </w:r>
            <w:r w:rsidRPr="00BA1875">
              <w:rPr>
                <w:noProof/>
                <w:lang w:val="en-US" w:bidi="es-ES"/>
              </w:rPr>
              <w:t xml:space="preserve"> </w:t>
            </w:r>
            <w:r w:rsidRPr="00794296">
              <w:rPr>
                <w:noProof/>
                <w:lang w:val="en-US" w:bidi="es-ES"/>
              </w:rPr>
              <w:t xml:space="preserve">Click the </w:t>
            </w:r>
            <w:r w:rsidR="00B539D0">
              <w:rPr>
                <w:noProof/>
                <w:lang w:val="en-US" w:bidi="es-ES"/>
              </w:rPr>
              <w:t>“</w:t>
            </w:r>
            <w:r w:rsidR="00B539D0" w:rsidRPr="00B539D0">
              <w:rPr>
                <w:noProof/>
                <w:lang w:val="en-US" w:bidi="es-ES"/>
              </w:rPr>
              <w:t>graphviz-11.0.0 (64-bit) ZIP archive [sha256]</w:t>
            </w:r>
            <w:r w:rsidR="00B539D0">
              <w:rPr>
                <w:noProof/>
                <w:lang w:val="en-US" w:bidi="es-ES"/>
              </w:rPr>
              <w:t>”</w:t>
            </w:r>
            <w:r w:rsidRPr="00794296">
              <w:rPr>
                <w:noProof/>
                <w:lang w:val="en-US" w:bidi="es-ES"/>
              </w:rPr>
              <w:t xml:space="preserve"> </w:t>
            </w:r>
            <w:r w:rsidR="00B539D0">
              <w:rPr>
                <w:noProof/>
                <w:lang w:val="en-US" w:bidi="es-ES"/>
              </w:rPr>
              <w:t>link</w:t>
            </w:r>
            <w:r w:rsidRPr="00794296">
              <w:rPr>
                <w:noProof/>
                <w:lang w:val="en-US" w:bidi="es-ES"/>
              </w:rPr>
              <w:t>, then the</w:t>
            </w:r>
            <w:r w:rsidR="00B539D0">
              <w:rPr>
                <w:noProof/>
                <w:lang w:val="en-US" w:bidi="es-ES"/>
              </w:rPr>
              <w:t xml:space="preserve"> download</w:t>
            </w:r>
            <w:r w:rsidRPr="00794296">
              <w:rPr>
                <w:noProof/>
                <w:lang w:val="en-US" w:bidi="es-ES"/>
              </w:rPr>
              <w:t xml:space="preserve"> button will appear. Click on it and follow the </w:t>
            </w:r>
            <w:r w:rsidR="004C2C9B">
              <w:rPr>
                <w:noProof/>
                <w:lang w:val="en-US" w:bidi="es-ES"/>
              </w:rPr>
              <w:t>graphiz’s</w:t>
            </w:r>
            <w:r w:rsidRPr="00794296">
              <w:rPr>
                <w:noProof/>
                <w:lang w:val="en-US" w:bidi="es-ES"/>
              </w:rPr>
              <w:t xml:space="preserve"> instructions</w:t>
            </w:r>
            <w:r>
              <w:rPr>
                <w:noProof/>
                <w:lang w:val="en-US" w:bidi="es-ES"/>
              </w:rPr>
              <w:t>.</w:t>
            </w:r>
          </w:p>
        </w:tc>
      </w:tr>
    </w:tbl>
    <w:p w14:paraId="4C9670BF" w14:textId="35275FF9" w:rsidR="00EC73DB" w:rsidRDefault="00EC73DB" w:rsidP="004C2C9B">
      <w:pPr>
        <w:pStyle w:val="Prrafodelista"/>
        <w:numPr>
          <w:ilvl w:val="0"/>
          <w:numId w:val="34"/>
        </w:numPr>
        <w:rPr>
          <w:noProof/>
          <w:lang w:val="en-US" w:bidi="es-ES"/>
        </w:rPr>
      </w:pPr>
      <w:r>
        <w:rPr>
          <w:noProof/>
          <w:lang w:val="en-US" w:bidi="es-ES"/>
        </w:rPr>
        <w:t xml:space="preserve">Unzip the compressed </w:t>
      </w:r>
      <w:r w:rsidR="002966A7">
        <w:rPr>
          <w:noProof/>
          <w:lang w:val="en-US" w:bidi="es-ES"/>
        </w:rPr>
        <w:t>file “</w:t>
      </w:r>
      <w:r w:rsidR="005677BF" w:rsidRPr="005677BF">
        <w:rPr>
          <w:noProof/>
          <w:lang w:val="en-US" w:bidi="es-ES"/>
        </w:rPr>
        <w:t>windows_10_cmake_Release_Graphviz-11.0.0-win64</w:t>
      </w:r>
      <w:r w:rsidR="002966A7">
        <w:rPr>
          <w:noProof/>
          <w:lang w:val="en-US" w:bidi="es-ES"/>
        </w:rPr>
        <w:t>”</w:t>
      </w:r>
      <w:r w:rsidR="005677BF">
        <w:rPr>
          <w:noProof/>
          <w:lang w:val="en-US" w:bidi="es-ES"/>
        </w:rPr>
        <w:t xml:space="preserve"> </w:t>
      </w:r>
      <w:r w:rsidR="008B17BD">
        <w:rPr>
          <w:noProof/>
          <w:lang w:val="en-US" w:bidi="es-ES"/>
        </w:rPr>
        <w:t>from the “dowonloads” folder.</w:t>
      </w:r>
    </w:p>
    <w:p w14:paraId="68CF0844" w14:textId="77777777" w:rsidR="001527E9" w:rsidRDefault="00B5474B" w:rsidP="001527E9">
      <w:pPr>
        <w:pStyle w:val="Prrafodelista"/>
        <w:numPr>
          <w:ilvl w:val="0"/>
          <w:numId w:val="34"/>
        </w:numPr>
        <w:rPr>
          <w:noProof/>
          <w:lang w:val="en-US" w:bidi="es-ES"/>
        </w:rPr>
      </w:pPr>
      <w:r>
        <w:rPr>
          <w:noProof/>
          <w:lang w:val="en-US" w:bidi="es-ES"/>
        </w:rPr>
        <w:t>Move</w:t>
      </w:r>
      <w:r w:rsidR="001527E9">
        <w:rPr>
          <w:noProof/>
          <w:lang w:val="en-US" w:bidi="es-ES"/>
        </w:rPr>
        <w:t xml:space="preserve"> the uncompressed folder from .\downloads to .\.venvs</w:t>
      </w:r>
    </w:p>
    <w:p w14:paraId="65F0E159" w14:textId="74F7FDC3" w:rsidR="004C2C9B" w:rsidRPr="00B67A9E" w:rsidRDefault="00253DCF" w:rsidP="001527E9">
      <w:pPr>
        <w:pStyle w:val="Prrafodelista"/>
        <w:rPr>
          <w:rFonts w:ascii="Ink Free" w:hAnsi="Ink Free"/>
          <w:noProof/>
          <w:lang w:val="en-US" w:bidi="es-ES"/>
        </w:rPr>
      </w:pPr>
      <w:r w:rsidRPr="00B67A9E">
        <w:rPr>
          <w:rFonts w:ascii="Ink Free" w:hAnsi="Ink Free" w:cs="Calibri"/>
          <w:lang w:val="en-US"/>
        </w:rPr>
        <w:t>C:\Users\$REPLACEFORYOURWINDOWSUSER\Downloads\windows_10_cmake_Release_Graphviz-11.0.0-win64\Graphviz-11.0.0-win64</w:t>
      </w:r>
      <w:r w:rsidR="00B5474B" w:rsidRPr="00B67A9E">
        <w:rPr>
          <w:rFonts w:ascii="Ink Free" w:hAnsi="Ink Free"/>
          <w:lang w:val="en-US"/>
        </w:rPr>
        <w:t xml:space="preserve"> </w:t>
      </w:r>
      <w:r w:rsidR="00F3042C" w:rsidRPr="00B67A9E">
        <w:rPr>
          <w:rFonts w:ascii="Ink Free" w:hAnsi="Ink Free"/>
          <w:lang w:val="en-US"/>
        </w:rPr>
        <w:t xml:space="preserve">to </w:t>
      </w:r>
      <w:r w:rsidR="001527E9" w:rsidRPr="00B67A9E">
        <w:rPr>
          <w:rFonts w:ascii="Ink Free" w:hAnsi="Ink Free" w:cs="Calibri"/>
          <w:lang w:val="en-US"/>
        </w:rPr>
        <w:t>C:\Users\$REPLACEFORYOURWINDOWSUSER\OneDrive - Otto Group\Desktop\</w:t>
      </w:r>
      <w:proofErr w:type="spellStart"/>
      <w:r w:rsidR="001527E9" w:rsidRPr="00B67A9E">
        <w:rPr>
          <w:rFonts w:ascii="Ink Free" w:hAnsi="Ink Free" w:cs="Calibri"/>
          <w:lang w:val="en-US"/>
        </w:rPr>
        <w:t>wsdmv</w:t>
      </w:r>
      <w:proofErr w:type="spellEnd"/>
      <w:r w:rsidR="001527E9" w:rsidRPr="00B67A9E">
        <w:rPr>
          <w:rFonts w:ascii="Ink Free" w:hAnsi="Ink Free" w:cs="Calibri"/>
          <w:lang w:val="en-US"/>
        </w:rPr>
        <w:t>\.</w:t>
      </w:r>
      <w:proofErr w:type="spellStart"/>
      <w:r w:rsidR="001527E9" w:rsidRPr="00B67A9E">
        <w:rPr>
          <w:rFonts w:ascii="Ink Free" w:hAnsi="Ink Free" w:cs="Calibri"/>
          <w:lang w:val="en-US"/>
        </w:rPr>
        <w:t>venvs</w:t>
      </w:r>
      <w:proofErr w:type="spellEnd"/>
    </w:p>
    <w:p w14:paraId="46920D18" w14:textId="0898F83E" w:rsidR="00B87C1F" w:rsidRDefault="00B87C1F" w:rsidP="009C0D18">
      <w:pPr>
        <w:pStyle w:val="Prrafodelista"/>
        <w:numPr>
          <w:ilvl w:val="0"/>
          <w:numId w:val="34"/>
        </w:numPr>
        <w:rPr>
          <w:noProof/>
          <w:lang w:val="en-US" w:bidi="es-ES"/>
        </w:rPr>
      </w:pPr>
      <w:r w:rsidRPr="00B87C1F">
        <w:rPr>
          <w:lang w:val="en-US"/>
        </w:rPr>
        <w:t xml:space="preserve">Configuring the environment variable for </w:t>
      </w:r>
      <w:proofErr w:type="spellStart"/>
      <w:r w:rsidRPr="00B87C1F">
        <w:rPr>
          <w:lang w:val="en-US"/>
        </w:rPr>
        <w:t>Graphviz</w:t>
      </w:r>
      <w:proofErr w:type="spellEnd"/>
      <w:r w:rsidRPr="00B87C1F">
        <w:rPr>
          <w:lang w:val="en-US"/>
        </w:rPr>
        <w:t xml:space="preserve"> in your </w:t>
      </w:r>
      <w:proofErr w:type="spellStart"/>
      <w:r w:rsidRPr="00B87C1F">
        <w:rPr>
          <w:lang w:val="en-US"/>
        </w:rPr>
        <w:t>Jupyter</w:t>
      </w:r>
      <w:proofErr w:type="spellEnd"/>
      <w:r w:rsidRPr="00B87C1F">
        <w:rPr>
          <w:lang w:val="en-US"/>
        </w:rPr>
        <w:t xml:space="preserve"> Notebook on Windows 11</w:t>
      </w:r>
      <w:r>
        <w:rPr>
          <w:lang w:val="en-US"/>
        </w:rPr>
        <w:t xml:space="preserve"> as follow</w:t>
      </w:r>
      <w:r w:rsidR="007401B4">
        <w:rPr>
          <w:lang w:val="en-US"/>
        </w:rPr>
        <w:t>s:</w:t>
      </w:r>
    </w:p>
    <w:p w14:paraId="17576D3E" w14:textId="77777777" w:rsidR="0085622D" w:rsidRPr="0085622D" w:rsidRDefault="0085622D" w:rsidP="0085622D">
      <w:pPr>
        <w:pStyle w:val="Prrafodelista"/>
        <w:rPr>
          <w:rFonts w:ascii="Ink Free" w:hAnsi="Ink Free"/>
          <w:noProof/>
          <w:lang w:val="en-US" w:bidi="es-ES"/>
        </w:rPr>
      </w:pPr>
      <w:r w:rsidRPr="0085622D">
        <w:rPr>
          <w:rFonts w:ascii="Ink Free" w:hAnsi="Ink Free"/>
          <w:noProof/>
          <w:lang w:val="en-US" w:bidi="es-ES"/>
        </w:rPr>
        <w:t>import os</w:t>
      </w:r>
    </w:p>
    <w:p w14:paraId="642EF3F6" w14:textId="10069E58" w:rsidR="00D611D2" w:rsidRPr="0085622D" w:rsidRDefault="0085622D" w:rsidP="0085622D">
      <w:pPr>
        <w:pStyle w:val="Prrafodelista"/>
        <w:rPr>
          <w:rFonts w:ascii="Ink Free" w:hAnsi="Ink Free"/>
          <w:noProof/>
          <w:lang w:val="en-US" w:bidi="es-ES"/>
        </w:rPr>
      </w:pPr>
      <w:r w:rsidRPr="0085622D">
        <w:rPr>
          <w:rFonts w:ascii="Ink Free" w:hAnsi="Ink Free"/>
          <w:noProof/>
          <w:lang w:val="en-US" w:bidi="es-ES"/>
        </w:rPr>
        <w:t>os.environ["PATH"] += os.pathsep + 'C:/Users/\$REPLACEFORYOURWINDOWSUSER/OneDrive - Otto Group/Desktop/wsdmv/.venvs/windows_10_cmake_Release_Graphviz-11.0.0-win64/Graphviz-11.0.0-win64/bin/'</w:t>
      </w:r>
    </w:p>
    <w:p w14:paraId="7B31FBFD" w14:textId="74699A55" w:rsidR="001527E9" w:rsidRDefault="000D165F" w:rsidP="009C0D18">
      <w:pPr>
        <w:pStyle w:val="Prrafodelista"/>
        <w:numPr>
          <w:ilvl w:val="0"/>
          <w:numId w:val="34"/>
        </w:numPr>
        <w:rPr>
          <w:noProof/>
          <w:lang w:val="en-US" w:bidi="es-ES"/>
        </w:rPr>
      </w:pPr>
      <w:r w:rsidRPr="000D165F">
        <w:rPr>
          <w:noProof/>
          <w:lang w:val="en-US" w:bidi="es-ES"/>
        </w:rPr>
        <w:t>Execute Graphviz's dot command, and the PDF should be created, resulting in the following log</w:t>
      </w:r>
      <w:r w:rsidR="00901F78">
        <w:rPr>
          <w:lang w:val="en-US"/>
        </w:rPr>
        <w:t>:</w:t>
      </w:r>
    </w:p>
    <w:p w14:paraId="092D6924" w14:textId="13CB7FC7" w:rsidR="000D165F" w:rsidRDefault="00FF3568" w:rsidP="000D165F">
      <w:pPr>
        <w:pStyle w:val="Prrafodelista"/>
        <w:rPr>
          <w:noProof/>
          <w:u w:val="single"/>
          <w:lang w:val="en-US" w:bidi="es-ES"/>
        </w:rPr>
      </w:pPr>
      <w:r>
        <w:rPr>
          <w:noProof/>
          <w:u w:val="single"/>
          <w:lang w:val="en-US" w:bidi="es-ES"/>
        </w:rPr>
        <w:drawing>
          <wp:inline distT="0" distB="0" distL="0" distR="0" wp14:anchorId="00F1B2BD" wp14:editId="06EE0AD3">
            <wp:extent cx="2453640" cy="495300"/>
            <wp:effectExtent l="0" t="0" r="3810" b="0"/>
            <wp:docPr id="436758019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58019" name="Imagen 2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2877" w14:textId="77777777" w:rsidR="00CF693B" w:rsidRPr="00CF693B" w:rsidRDefault="00CF693B" w:rsidP="00CF693B">
      <w:pPr>
        <w:rPr>
          <w:noProof/>
          <w:u w:val="single"/>
          <w:lang w:val="en-US" w:bidi="es-ES"/>
        </w:rPr>
      </w:pPr>
    </w:p>
    <w:p w14:paraId="7B0C8C2B" w14:textId="77777777" w:rsidR="00C6157A" w:rsidRDefault="00C6157A" w:rsidP="000D165F">
      <w:pPr>
        <w:pStyle w:val="Prrafodelista"/>
        <w:rPr>
          <w:noProof/>
          <w:u w:val="single"/>
          <w:lang w:val="en-US" w:bidi="es-ES"/>
        </w:rPr>
      </w:pPr>
    </w:p>
    <w:p w14:paraId="65F54EAC" w14:textId="77777777" w:rsidR="00C6157A" w:rsidRDefault="00C6157A" w:rsidP="000D165F">
      <w:pPr>
        <w:pStyle w:val="Prrafodelista"/>
        <w:rPr>
          <w:noProof/>
          <w:u w:val="single"/>
          <w:lang w:val="en-US" w:bidi="es-ES"/>
        </w:rPr>
      </w:pPr>
    </w:p>
    <w:p w14:paraId="1620AD14" w14:textId="6A7F25EB" w:rsidR="00C6157A" w:rsidRPr="009D0E7C" w:rsidRDefault="00C66033" w:rsidP="00C6157A">
      <w:pPr>
        <w:pStyle w:val="Prrafodelista"/>
        <w:pageBreakBefore/>
        <w:numPr>
          <w:ilvl w:val="0"/>
          <w:numId w:val="29"/>
        </w:numPr>
        <w:pBdr>
          <w:bottom w:val="single" w:sz="18" w:space="1" w:color="2B579A" w:themeColor="accent5"/>
        </w:pBdr>
        <w:rPr>
          <w:rFonts w:ascii="Segoe UI Light" w:eastAsiaTheme="majorEastAsia" w:hAnsi="Segoe UI Light" w:cstheme="majorBidi"/>
          <w:noProof/>
          <w:color w:val="3B3838" w:themeColor="background2" w:themeShade="40"/>
          <w:kern w:val="28"/>
          <w:sz w:val="52"/>
          <w:szCs w:val="52"/>
          <w:lang w:val="en-US"/>
          <w14:ligatures w14:val="standard"/>
          <w14:numForm w14:val="oldStyle"/>
        </w:rPr>
      </w:pPr>
      <w:r>
        <w:rPr>
          <w:rFonts w:ascii="Segoe UI Light" w:eastAsiaTheme="majorEastAsia" w:hAnsi="Segoe UI Light" w:cstheme="majorBidi"/>
          <w:noProof/>
          <w:color w:val="3B3838" w:themeColor="background2" w:themeShade="40"/>
          <w:kern w:val="28"/>
          <w:sz w:val="52"/>
          <w:szCs w:val="52"/>
          <w:lang w:val="en-US"/>
          <w14:ligatures w14:val="standard"/>
          <w14:numForm w14:val="oldStyle"/>
        </w:rPr>
        <w:lastRenderedPageBreak/>
        <w:t>Git</w:t>
      </w:r>
      <w:r w:rsidR="00FA58A3">
        <w:rPr>
          <w:rFonts w:ascii="Segoe UI Light" w:eastAsiaTheme="majorEastAsia" w:hAnsi="Segoe UI Light" w:cstheme="majorBidi"/>
          <w:noProof/>
          <w:color w:val="3B3838" w:themeColor="background2" w:themeShade="40"/>
          <w:kern w:val="28"/>
          <w:sz w:val="52"/>
          <w:szCs w:val="52"/>
          <w:lang w:val="en-US"/>
          <w14:ligatures w14:val="standard"/>
          <w14:numForm w14:val="oldStyle"/>
        </w:rPr>
        <w:t xml:space="preserve"> </w:t>
      </w:r>
      <w:r w:rsidR="00350CDA">
        <w:rPr>
          <w:rFonts w:ascii="Segoe UI Light" w:eastAsiaTheme="majorEastAsia" w:hAnsi="Segoe UI Light" w:cstheme="majorBidi"/>
          <w:noProof/>
          <w:color w:val="3B3838" w:themeColor="background2" w:themeShade="40"/>
          <w:kern w:val="28"/>
          <w:sz w:val="52"/>
          <w:szCs w:val="52"/>
          <w:lang w:val="en-US"/>
          <w14:ligatures w14:val="standard"/>
          <w14:numForm w14:val="oldStyle"/>
        </w:rPr>
        <w:t xml:space="preserve">on </w:t>
      </w:r>
      <w:r w:rsidR="00C6157A">
        <w:rPr>
          <w:rFonts w:ascii="Segoe UI Light" w:eastAsiaTheme="majorEastAsia" w:hAnsi="Segoe UI Light" w:cstheme="majorBidi"/>
          <w:noProof/>
          <w:color w:val="3B3838" w:themeColor="background2" w:themeShade="40"/>
          <w:kern w:val="28"/>
          <w:sz w:val="52"/>
          <w:szCs w:val="52"/>
          <w:lang w:val="en-US"/>
          <w14:ligatures w14:val="standard"/>
          <w14:numForm w14:val="oldStyle"/>
        </w:rPr>
        <w:t>Windows</w:t>
      </w:r>
      <w:r w:rsidR="00350CDA">
        <w:rPr>
          <w:rFonts w:ascii="Segoe UI Light" w:eastAsiaTheme="majorEastAsia" w:hAnsi="Segoe UI Light" w:cstheme="majorBidi"/>
          <w:noProof/>
          <w:color w:val="3B3838" w:themeColor="background2" w:themeShade="40"/>
          <w:kern w:val="28"/>
          <w:sz w:val="52"/>
          <w:szCs w:val="52"/>
          <w:lang w:val="en-US"/>
          <w14:ligatures w14:val="standard"/>
          <w14:numForm w14:val="oldStyle"/>
        </w:rPr>
        <w:t xml:space="preserve"> </w:t>
      </w:r>
      <w:r w:rsidR="00FA58A3">
        <w:rPr>
          <w:rFonts w:ascii="Segoe UI Light" w:eastAsiaTheme="majorEastAsia" w:hAnsi="Segoe UI Light" w:cstheme="majorBidi"/>
          <w:noProof/>
          <w:color w:val="3B3838" w:themeColor="background2" w:themeShade="40"/>
          <w:kern w:val="28"/>
          <w:sz w:val="52"/>
          <w:szCs w:val="52"/>
          <w:lang w:val="en-US"/>
          <w14:ligatures w14:val="standard"/>
          <w14:numForm w14:val="oldStyle"/>
        </w:rPr>
        <w:t>11-</w:t>
      </w:r>
      <w:r w:rsidR="00C6157A">
        <w:rPr>
          <w:rFonts w:ascii="Segoe UI Light" w:eastAsiaTheme="majorEastAsia" w:hAnsi="Segoe UI Light" w:cstheme="majorBidi"/>
          <w:noProof/>
          <w:color w:val="3B3838" w:themeColor="background2" w:themeShade="40"/>
          <w:kern w:val="28"/>
          <w:sz w:val="52"/>
          <w:szCs w:val="52"/>
          <w:lang w:val="en-US"/>
          <w14:ligatures w14:val="standard"/>
          <w14:numForm w14:val="oldStyle"/>
        </w:rPr>
        <w:t>64bit</w:t>
      </w:r>
      <w:r w:rsidR="000E395A">
        <w:rPr>
          <w:rFonts w:ascii="Segoe UI Light" w:eastAsiaTheme="majorEastAsia" w:hAnsi="Segoe UI Light" w:cstheme="majorBidi"/>
          <w:noProof/>
          <w:color w:val="3B3838" w:themeColor="background2" w:themeShade="40"/>
          <w:kern w:val="28"/>
          <w:sz w:val="52"/>
          <w:szCs w:val="52"/>
          <w:lang w:val="en-US"/>
          <w14:ligatures w14:val="standard"/>
          <w14:numForm w14:val="oldStyle"/>
        </w:rPr>
        <w:t xml:space="preserve"> &amp; </w:t>
      </w:r>
      <w:r w:rsidR="00350CDA">
        <w:rPr>
          <w:rFonts w:ascii="Segoe UI Light" w:eastAsiaTheme="majorEastAsia" w:hAnsi="Segoe UI Light" w:cstheme="majorBidi"/>
          <w:noProof/>
          <w:color w:val="3B3838" w:themeColor="background2" w:themeShade="40"/>
          <w:kern w:val="28"/>
          <w:sz w:val="52"/>
          <w:szCs w:val="52"/>
          <w:lang w:val="en-US"/>
          <w14:ligatures w14:val="standard"/>
          <w14:numForm w14:val="oldStyle"/>
        </w:rPr>
        <w:t>VSCode</w:t>
      </w:r>
    </w:p>
    <w:p w14:paraId="7E9C86DE" w14:textId="00D748C1" w:rsidR="00C6157A" w:rsidRDefault="00C6157A" w:rsidP="00C6157A">
      <w:pPr>
        <w:rPr>
          <w:noProof/>
          <w:lang w:val="en-US" w:bidi="es-ES"/>
        </w:rPr>
      </w:pPr>
      <w:r w:rsidRPr="00DB148A">
        <w:rPr>
          <w:noProof/>
          <w:lang w:val="en-US" w:bidi="es-ES"/>
        </w:rPr>
        <w:t xml:space="preserve">To </w:t>
      </w:r>
      <w:r w:rsidR="00C66033">
        <w:rPr>
          <w:noProof/>
          <w:lang w:val="en-US" w:bidi="es-ES"/>
        </w:rPr>
        <w:t>work with Git repositories</w:t>
      </w:r>
      <w:r w:rsidRPr="00DB148A">
        <w:rPr>
          <w:noProof/>
          <w:lang w:val="en-US" w:bidi="es-ES"/>
        </w:rPr>
        <w:t xml:space="preserve">, it is necessary to make </w:t>
      </w:r>
      <w:r w:rsidR="00C66033">
        <w:rPr>
          <w:noProof/>
          <w:lang w:val="en-US" w:bidi="es-ES"/>
        </w:rPr>
        <w:t>Git.exe</w:t>
      </w:r>
      <w:r w:rsidRPr="00DB148A">
        <w:rPr>
          <w:noProof/>
          <w:lang w:val="en-US" w:bidi="es-ES"/>
        </w:rPr>
        <w:t xml:space="preserve"> executable</w:t>
      </w:r>
      <w:r w:rsidR="00C66033">
        <w:rPr>
          <w:noProof/>
          <w:lang w:val="en-US" w:bidi="es-ES"/>
        </w:rPr>
        <w:t xml:space="preserve"> in VScode.</w:t>
      </w:r>
    </w:p>
    <w:p w14:paraId="2E6B8B39" w14:textId="1ABB6F6E" w:rsidR="00C66033" w:rsidRDefault="00CD65A6" w:rsidP="00CD65A6">
      <w:pPr>
        <w:pStyle w:val="Prrafodelista"/>
        <w:numPr>
          <w:ilvl w:val="0"/>
          <w:numId w:val="37"/>
        </w:numPr>
        <w:rPr>
          <w:noProof/>
          <w:lang w:val="en-US" w:bidi="es-ES"/>
        </w:rPr>
      </w:pPr>
      <w:r>
        <w:rPr>
          <w:noProof/>
          <w:lang w:val="en-US" w:bidi="es-ES"/>
        </w:rPr>
        <w:t>Open VSCode</w:t>
      </w:r>
    </w:p>
    <w:p w14:paraId="7D919D86" w14:textId="226D3346" w:rsidR="00CD65A6" w:rsidRDefault="006267AC" w:rsidP="00CD65A6">
      <w:pPr>
        <w:pStyle w:val="Prrafodelista"/>
        <w:numPr>
          <w:ilvl w:val="0"/>
          <w:numId w:val="37"/>
        </w:numPr>
        <w:rPr>
          <w:noProof/>
          <w:lang w:val="en-US" w:bidi="es-ES"/>
        </w:rPr>
      </w:pPr>
      <w:r>
        <w:rPr>
          <w:noProof/>
          <w:lang w:val="en-US" w:bidi="es-ES"/>
        </w:rPr>
        <w:t xml:space="preserve">On the left menu, choose </w:t>
      </w:r>
      <w:r w:rsidR="00D97486">
        <w:rPr>
          <w:noProof/>
          <w:lang w:val="en-US" w:bidi="es-ES"/>
        </w:rPr>
        <w:t xml:space="preserve">“Source Control” and click </w:t>
      </w:r>
      <w:r w:rsidR="00345825">
        <w:rPr>
          <w:noProof/>
          <w:lang w:val="en-US" w:bidi="es-ES"/>
        </w:rPr>
        <w:t>“Download Git for Windows”</w:t>
      </w:r>
    </w:p>
    <w:p w14:paraId="54DA3D85" w14:textId="2AB56A7F" w:rsidR="006267AC" w:rsidRPr="006267AC" w:rsidRDefault="00D97486" w:rsidP="00345825">
      <w:pPr>
        <w:ind w:left="360"/>
        <w:jc w:val="center"/>
        <w:rPr>
          <w:noProof/>
          <w:lang w:val="en-US" w:bidi="es-ES"/>
        </w:rPr>
      </w:pPr>
      <w:r>
        <w:rPr>
          <w:noProof/>
          <w:lang w:val="en-US" w:bidi="es-ES"/>
        </w:rPr>
        <w:drawing>
          <wp:inline distT="0" distB="0" distL="0" distR="0" wp14:anchorId="0CC35E23" wp14:editId="313F3365">
            <wp:extent cx="2918460" cy="3063240"/>
            <wp:effectExtent l="0" t="0" r="0" b="3810"/>
            <wp:docPr id="198743831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3831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ADA2" w14:textId="70B619DC" w:rsidR="006267AC" w:rsidRDefault="00A864E4" w:rsidP="00CD65A6">
      <w:pPr>
        <w:pStyle w:val="Prrafodelista"/>
        <w:numPr>
          <w:ilvl w:val="0"/>
          <w:numId w:val="37"/>
        </w:numPr>
        <w:rPr>
          <w:noProof/>
          <w:lang w:val="en-US" w:bidi="es-ES"/>
        </w:rPr>
      </w:pPr>
      <w:r>
        <w:rPr>
          <w:noProof/>
          <w:lang w:val="en-US" w:bidi="es-ES"/>
        </w:rPr>
        <w:t>S</w:t>
      </w:r>
      <w:r w:rsidR="004814F2">
        <w:rPr>
          <w:noProof/>
          <w:lang w:val="en-US" w:bidi="es-ES"/>
        </w:rPr>
        <w:t>elect “64-bit Git for Windows Setup” option</w:t>
      </w:r>
    </w:p>
    <w:p w14:paraId="41112F41" w14:textId="2FCA9C49" w:rsidR="00A864E4" w:rsidRPr="00A864E4" w:rsidRDefault="004814F2" w:rsidP="00A864E4">
      <w:pPr>
        <w:ind w:left="360"/>
        <w:rPr>
          <w:noProof/>
          <w:lang w:val="en-US" w:bidi="es-ES"/>
        </w:rPr>
      </w:pPr>
      <w:r>
        <w:rPr>
          <w:noProof/>
          <w:lang w:val="en-US" w:bidi="es-ES"/>
        </w:rPr>
        <w:drawing>
          <wp:inline distT="0" distB="0" distL="0" distR="0" wp14:anchorId="0ADA5DDC" wp14:editId="08FC758E">
            <wp:extent cx="5731510" cy="1345565"/>
            <wp:effectExtent l="0" t="0" r="2540" b="6985"/>
            <wp:docPr id="195758200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8200" name="Imagen 2" descr="Interfaz de usuario gráfica, 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A889" w14:textId="748A5F61" w:rsidR="007E0F8B" w:rsidRDefault="007E0F8B" w:rsidP="00962C5C">
      <w:pPr>
        <w:pStyle w:val="Prrafodelista"/>
        <w:numPr>
          <w:ilvl w:val="0"/>
          <w:numId w:val="37"/>
        </w:numPr>
        <w:rPr>
          <w:noProof/>
          <w:lang w:val="en-US" w:bidi="es-ES"/>
        </w:rPr>
      </w:pPr>
      <w:r>
        <w:rPr>
          <w:noProof/>
          <w:lang w:val="en-US" w:bidi="es-ES"/>
        </w:rPr>
        <w:t>On download folder</w:t>
      </w:r>
      <w:r w:rsidR="00DC3465">
        <w:rPr>
          <w:noProof/>
          <w:lang w:val="en-US" w:bidi="es-ES"/>
        </w:rPr>
        <w:t xml:space="preserve">, click </w:t>
      </w:r>
      <w:r w:rsidR="00E00A97">
        <w:rPr>
          <w:noProof/>
          <w:lang w:val="en-US" w:bidi="es-ES"/>
        </w:rPr>
        <w:t>“</w:t>
      </w:r>
      <w:r w:rsidR="00F21C47" w:rsidRPr="00F21C47">
        <w:rPr>
          <w:noProof/>
          <w:lang w:val="en-US" w:bidi="es-ES"/>
        </w:rPr>
        <w:t>Git-2.45.2-64-bit</w:t>
      </w:r>
      <w:r w:rsidR="00E00A97">
        <w:rPr>
          <w:noProof/>
          <w:lang w:val="en-US" w:bidi="es-ES"/>
        </w:rPr>
        <w:t>”</w:t>
      </w:r>
      <w:r w:rsidR="00F21C47">
        <w:rPr>
          <w:noProof/>
          <w:lang w:val="en-US" w:bidi="es-ES"/>
        </w:rPr>
        <w:t xml:space="preserve"> file</w:t>
      </w:r>
    </w:p>
    <w:p w14:paraId="5FBB523F" w14:textId="4EE62FA2" w:rsidR="00E04200" w:rsidRPr="00E04200" w:rsidRDefault="00C47069" w:rsidP="00E04200">
      <w:pPr>
        <w:ind w:left="360"/>
        <w:rPr>
          <w:noProof/>
          <w:lang w:val="en-US" w:bidi="es-ES"/>
        </w:rPr>
      </w:pPr>
      <w:r>
        <w:rPr>
          <w:noProof/>
          <w:lang w:val="en-US" w:bidi="es-ES"/>
        </w:rPr>
        <w:drawing>
          <wp:inline distT="0" distB="0" distL="0" distR="0" wp14:anchorId="6FBE4BF7" wp14:editId="1581D493">
            <wp:extent cx="1714500" cy="350520"/>
            <wp:effectExtent l="0" t="0" r="0" b="0"/>
            <wp:docPr id="6326667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66714" name="Imagen 632666714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C333" w14:textId="005B8F01" w:rsidR="007E0F8B" w:rsidRDefault="007D6FAB" w:rsidP="00CD65A6">
      <w:pPr>
        <w:pStyle w:val="Prrafodelista"/>
        <w:numPr>
          <w:ilvl w:val="0"/>
          <w:numId w:val="37"/>
        </w:numPr>
        <w:rPr>
          <w:noProof/>
          <w:lang w:val="en-US" w:bidi="es-ES"/>
        </w:rPr>
      </w:pPr>
      <w:r>
        <w:rPr>
          <w:noProof/>
          <w:lang w:val="en-US" w:bidi="es-ES"/>
        </w:rPr>
        <w:t xml:space="preserve">Enter </w:t>
      </w:r>
      <w:r w:rsidR="00D96C50" w:rsidRPr="00D96C50">
        <w:rPr>
          <w:noProof/>
          <w:lang w:val="en-US" w:bidi="es-ES"/>
        </w:rPr>
        <w:t>your laptop username and password, and the executable will begin installing</w:t>
      </w:r>
      <w:r w:rsidR="00DE1C0F">
        <w:rPr>
          <w:noProof/>
          <w:lang w:val="en-US" w:bidi="es-ES"/>
        </w:rPr>
        <w:t>. Click “Next” in all default values.</w:t>
      </w:r>
    </w:p>
    <w:p w14:paraId="288F6FCA" w14:textId="4FA65EFE" w:rsidR="007E0F8B" w:rsidRDefault="007C5207" w:rsidP="00CD65A6">
      <w:pPr>
        <w:pStyle w:val="Prrafodelista"/>
        <w:numPr>
          <w:ilvl w:val="0"/>
          <w:numId w:val="37"/>
        </w:numPr>
        <w:rPr>
          <w:noProof/>
          <w:lang w:val="en-US" w:bidi="es-ES"/>
        </w:rPr>
      </w:pPr>
      <w:r>
        <w:rPr>
          <w:noProof/>
          <w:lang w:val="en-US" w:bidi="es-ES"/>
        </w:rPr>
        <w:t>Restart your laptop</w:t>
      </w:r>
    </w:p>
    <w:p w14:paraId="12D7A030" w14:textId="77777777" w:rsidR="00661B81" w:rsidRDefault="000E395A" w:rsidP="00661B81">
      <w:pPr>
        <w:pStyle w:val="Prrafodelista"/>
        <w:numPr>
          <w:ilvl w:val="0"/>
          <w:numId w:val="37"/>
        </w:numPr>
        <w:rPr>
          <w:noProof/>
          <w:lang w:val="en-US" w:bidi="es-ES"/>
        </w:rPr>
      </w:pPr>
      <w:r>
        <w:rPr>
          <w:noProof/>
          <w:lang w:val="en-US" w:bidi="es-ES"/>
        </w:rPr>
        <w:t>To use</w:t>
      </w:r>
      <w:r w:rsidR="00AA4355">
        <w:rPr>
          <w:noProof/>
          <w:lang w:val="en-US" w:bidi="es-ES"/>
        </w:rPr>
        <w:t xml:space="preserve"> VSCode and Git Otto Seat Repository, please follow the next instructions of these URLs: </w:t>
      </w:r>
    </w:p>
    <w:p w14:paraId="164A6B19" w14:textId="77777777" w:rsidR="00661B81" w:rsidRPr="00661B81" w:rsidRDefault="00CF693B" w:rsidP="00661B81">
      <w:pPr>
        <w:pStyle w:val="Prrafodelista"/>
        <w:numPr>
          <w:ilvl w:val="1"/>
          <w:numId w:val="37"/>
        </w:numPr>
        <w:rPr>
          <w:noProof/>
          <w:lang w:val="en-US" w:bidi="es-ES"/>
        </w:rPr>
      </w:pPr>
      <w:hyperlink r:id="rId54" w:history="1">
        <w:r w:rsidRPr="00661B81">
          <w:rPr>
            <w:rStyle w:val="Hipervnculo"/>
            <w:rFonts w:cstheme="minorHAnsi"/>
            <w:lang w:val="en-US"/>
          </w:rPr>
          <w:t>Introduction to Git in Visual Studio Code</w:t>
        </w:r>
      </w:hyperlink>
    </w:p>
    <w:p w14:paraId="6B7E79FC" w14:textId="2F1D68CE" w:rsidR="00AA4355" w:rsidRPr="00661B81" w:rsidRDefault="00CF693B" w:rsidP="00661B81">
      <w:pPr>
        <w:pStyle w:val="Prrafodelista"/>
        <w:numPr>
          <w:ilvl w:val="1"/>
          <w:numId w:val="37"/>
        </w:numPr>
        <w:rPr>
          <w:noProof/>
          <w:lang w:val="en-US" w:bidi="es-ES"/>
        </w:rPr>
      </w:pPr>
      <w:hyperlink r:id="rId55" w:history="1">
        <w:r w:rsidRPr="00661B81">
          <w:rPr>
            <w:rStyle w:val="Hipervnculo"/>
            <w:rFonts w:cstheme="minorHAnsi"/>
            <w:lang w:val="en-US"/>
          </w:rPr>
          <w:t>Collaborate on GitHub (visualstudio.com)</w:t>
        </w:r>
      </w:hyperlink>
    </w:p>
    <w:p w14:paraId="00C4DF2A" w14:textId="4D5ECE6E" w:rsidR="00AA4355" w:rsidRPr="009D0E7C" w:rsidRDefault="00AA4355" w:rsidP="00AA4355">
      <w:pPr>
        <w:pStyle w:val="Prrafodelista"/>
        <w:pageBreakBefore/>
        <w:numPr>
          <w:ilvl w:val="0"/>
          <w:numId w:val="29"/>
        </w:numPr>
        <w:pBdr>
          <w:bottom w:val="single" w:sz="18" w:space="1" w:color="2B579A" w:themeColor="accent5"/>
        </w:pBdr>
        <w:rPr>
          <w:rFonts w:ascii="Segoe UI Light" w:eastAsiaTheme="majorEastAsia" w:hAnsi="Segoe UI Light" w:cstheme="majorBidi"/>
          <w:noProof/>
          <w:color w:val="3B3838" w:themeColor="background2" w:themeShade="40"/>
          <w:kern w:val="28"/>
          <w:sz w:val="52"/>
          <w:szCs w:val="52"/>
          <w:lang w:val="en-US"/>
          <w14:ligatures w14:val="standard"/>
          <w14:numForm w14:val="oldStyle"/>
        </w:rPr>
      </w:pPr>
      <w:r>
        <w:rPr>
          <w:rFonts w:ascii="Segoe UI Light" w:eastAsiaTheme="majorEastAsia" w:hAnsi="Segoe UI Light" w:cstheme="majorBidi"/>
          <w:noProof/>
          <w:color w:val="3B3838" w:themeColor="background2" w:themeShade="40"/>
          <w:kern w:val="28"/>
          <w:sz w:val="52"/>
          <w:szCs w:val="52"/>
          <w:lang w:val="en-US"/>
          <w14:ligatures w14:val="standard"/>
          <w14:numForm w14:val="oldStyle"/>
        </w:rPr>
        <w:lastRenderedPageBreak/>
        <w:t>Git.exe on Windows Terminal</w:t>
      </w:r>
    </w:p>
    <w:p w14:paraId="1BB20748" w14:textId="798E3E19" w:rsidR="00AA4355" w:rsidRDefault="00AA4355" w:rsidP="00AA4355">
      <w:pPr>
        <w:rPr>
          <w:noProof/>
          <w:lang w:val="en-US" w:bidi="es-ES"/>
        </w:rPr>
      </w:pPr>
      <w:r w:rsidRPr="00DB148A">
        <w:rPr>
          <w:noProof/>
          <w:lang w:val="en-US" w:bidi="es-ES"/>
        </w:rPr>
        <w:t xml:space="preserve">To </w:t>
      </w:r>
      <w:r>
        <w:rPr>
          <w:noProof/>
          <w:lang w:val="en-US" w:bidi="es-ES"/>
        </w:rPr>
        <w:t>work with Git repositories</w:t>
      </w:r>
      <w:r w:rsidR="00FA58A3">
        <w:rPr>
          <w:noProof/>
          <w:lang w:val="en-US" w:bidi="es-ES"/>
        </w:rPr>
        <w:t xml:space="preserve"> in Windows Terminal</w:t>
      </w:r>
      <w:r w:rsidR="00185C24">
        <w:rPr>
          <w:noProof/>
          <w:lang w:val="en-US" w:bidi="es-ES"/>
        </w:rPr>
        <w:t>:</w:t>
      </w:r>
    </w:p>
    <w:p w14:paraId="1FF0D63E" w14:textId="5B56681E" w:rsidR="00185C24" w:rsidRDefault="00185C24" w:rsidP="00185C24">
      <w:pPr>
        <w:pStyle w:val="Prrafodelista"/>
        <w:numPr>
          <w:ilvl w:val="0"/>
          <w:numId w:val="38"/>
        </w:numPr>
        <w:rPr>
          <w:noProof/>
          <w:lang w:val="en-US" w:bidi="es-ES"/>
        </w:rPr>
      </w:pPr>
      <w:r>
        <w:rPr>
          <w:noProof/>
          <w:lang w:val="en-US" w:bidi="es-ES"/>
        </w:rPr>
        <w:t>Clone the respository</w:t>
      </w:r>
      <w:r w:rsidR="0060039C">
        <w:rPr>
          <w:noProof/>
          <w:lang w:val="en-US" w:bidi="es-ES"/>
        </w:rPr>
        <w:t xml:space="preserve"> on your Desktop directory</w:t>
      </w:r>
    </w:p>
    <w:p w14:paraId="49556DBB" w14:textId="4D38609D" w:rsidR="00185C24" w:rsidRPr="006D4E29" w:rsidRDefault="00817973" w:rsidP="00185C24">
      <w:pPr>
        <w:pStyle w:val="Prrafodelista"/>
        <w:rPr>
          <w:rFonts w:ascii="Ink Free" w:hAnsi="Ink Free"/>
          <w:noProof/>
          <w:lang w:val="en-US" w:bidi="es-ES"/>
        </w:rPr>
      </w:pPr>
      <w:r w:rsidRPr="006D4E29">
        <w:rPr>
          <w:rFonts w:ascii="Ink Free" w:hAnsi="Ink Free"/>
          <w:noProof/>
          <w:lang w:val="en-US" w:bidi="es-ES"/>
        </w:rPr>
        <w:t>C:\Users\YOURUSERLAPTOP\OneDrive - Otto Group\Desktop&gt;</w:t>
      </w:r>
      <w:r w:rsidRPr="009514C0">
        <w:rPr>
          <w:rFonts w:ascii="Ink Free" w:hAnsi="Ink Free"/>
          <w:b/>
          <w:bCs/>
          <w:noProof/>
          <w:lang w:val="en-US" w:bidi="es-ES"/>
        </w:rPr>
        <w:t>git clone --single-branch --branch feature/pgb https://github.com/pgomezbe/datamodelling.git</w:t>
      </w:r>
    </w:p>
    <w:p w14:paraId="60868DC6" w14:textId="62BBF42F" w:rsidR="00205ADE" w:rsidRDefault="00DD47B0" w:rsidP="00185C24">
      <w:pPr>
        <w:pStyle w:val="Prrafodelista"/>
        <w:numPr>
          <w:ilvl w:val="0"/>
          <w:numId w:val="38"/>
        </w:numPr>
        <w:rPr>
          <w:noProof/>
          <w:lang w:val="en-US" w:bidi="es-ES"/>
        </w:rPr>
      </w:pPr>
      <w:r>
        <w:rPr>
          <w:noProof/>
          <w:lang w:val="en-US" w:bidi="es-ES"/>
        </w:rPr>
        <w:t>Go to the cloned directory</w:t>
      </w:r>
    </w:p>
    <w:p w14:paraId="39CD2C9F" w14:textId="3EA87182" w:rsidR="00DD47B0" w:rsidRPr="006D4E29" w:rsidRDefault="006D4E29" w:rsidP="00DD47B0">
      <w:pPr>
        <w:pStyle w:val="Prrafodelista"/>
        <w:rPr>
          <w:rFonts w:ascii="Ink Free" w:hAnsi="Ink Free"/>
          <w:noProof/>
          <w:lang w:val="en-US" w:bidi="es-ES"/>
        </w:rPr>
      </w:pPr>
      <w:r w:rsidRPr="006D4E29">
        <w:rPr>
          <w:rFonts w:ascii="Ink Free" w:hAnsi="Ink Free"/>
          <w:noProof/>
          <w:lang w:val="en-US" w:bidi="es-ES"/>
        </w:rPr>
        <w:t>C:\Users\YOURUSERLAPTOP\OneDrive - Otto Group\Desktop&gt;cd datamodelling</w:t>
      </w:r>
    </w:p>
    <w:p w14:paraId="756AA208" w14:textId="157927B1" w:rsidR="008816B1" w:rsidRPr="008C7A1A" w:rsidRDefault="008816B1" w:rsidP="008C7A1A">
      <w:pPr>
        <w:pStyle w:val="Prrafodelista"/>
        <w:numPr>
          <w:ilvl w:val="0"/>
          <w:numId w:val="38"/>
        </w:numPr>
        <w:rPr>
          <w:noProof/>
          <w:lang w:val="en-US" w:bidi="es-ES"/>
        </w:rPr>
      </w:pPr>
      <w:r>
        <w:rPr>
          <w:noProof/>
          <w:lang w:val="en-US" w:bidi="es-ES"/>
        </w:rPr>
        <w:t xml:space="preserve">Copy </w:t>
      </w:r>
      <w:r w:rsidR="00817973">
        <w:rPr>
          <w:noProof/>
          <w:lang w:val="en-US" w:bidi="es-ES"/>
        </w:rPr>
        <w:t xml:space="preserve">your changes from </w:t>
      </w:r>
      <w:r>
        <w:rPr>
          <w:noProof/>
          <w:lang w:val="en-US" w:bidi="es-ES"/>
        </w:rPr>
        <w:t>wsdm directory</w:t>
      </w:r>
      <w:r w:rsidR="008C7A1A">
        <w:rPr>
          <w:noProof/>
          <w:lang w:val="en-US" w:bidi="es-ES"/>
        </w:rPr>
        <w:t xml:space="preserve"> to data modelling</w:t>
      </w:r>
    </w:p>
    <w:p w14:paraId="35D2E98A" w14:textId="0D3A12F0" w:rsidR="008C7A1A" w:rsidRDefault="008C7A1A" w:rsidP="00185C24">
      <w:pPr>
        <w:pStyle w:val="Prrafodelista"/>
        <w:numPr>
          <w:ilvl w:val="0"/>
          <w:numId w:val="38"/>
        </w:numPr>
        <w:rPr>
          <w:noProof/>
          <w:lang w:val="en-US" w:bidi="es-ES"/>
        </w:rPr>
      </w:pPr>
      <w:r>
        <w:rPr>
          <w:noProof/>
          <w:lang w:val="en-US" w:bidi="es-ES"/>
        </w:rPr>
        <w:t>Verify if you are in the correct branch</w:t>
      </w:r>
    </w:p>
    <w:p w14:paraId="406F054F" w14:textId="77777777" w:rsidR="009514C0" w:rsidRPr="009514C0" w:rsidRDefault="009514C0" w:rsidP="009514C0">
      <w:pPr>
        <w:pStyle w:val="Prrafodelista"/>
        <w:rPr>
          <w:rFonts w:ascii="Ink Free" w:hAnsi="Ink Free"/>
          <w:b/>
          <w:bCs/>
          <w:noProof/>
          <w:lang w:val="en-US" w:bidi="es-ES"/>
        </w:rPr>
      </w:pPr>
      <w:r w:rsidRPr="009514C0">
        <w:rPr>
          <w:rFonts w:ascii="Ink Free" w:hAnsi="Ink Free"/>
          <w:noProof/>
          <w:lang w:val="en-US" w:bidi="es-ES"/>
        </w:rPr>
        <w:t>C:\Users\YOURUSERLAPTOP\OneDrive - Otto Group\DESKTOP\datamodelling&gt;</w:t>
      </w:r>
      <w:r w:rsidRPr="009514C0">
        <w:rPr>
          <w:rFonts w:ascii="Ink Free" w:hAnsi="Ink Free"/>
          <w:b/>
          <w:bCs/>
          <w:noProof/>
          <w:lang w:val="en-US" w:bidi="es-ES"/>
        </w:rPr>
        <w:t>git branch</w:t>
      </w:r>
    </w:p>
    <w:p w14:paraId="64F22F6D" w14:textId="7E2B82E2" w:rsidR="008C7A1A" w:rsidRPr="009514C0" w:rsidRDefault="009514C0" w:rsidP="009514C0">
      <w:pPr>
        <w:pStyle w:val="Prrafodelista"/>
        <w:rPr>
          <w:rFonts w:ascii="Ink Free" w:hAnsi="Ink Free"/>
          <w:noProof/>
          <w:lang w:val="en-US" w:bidi="es-ES"/>
        </w:rPr>
      </w:pPr>
      <w:r w:rsidRPr="009514C0">
        <w:rPr>
          <w:rFonts w:ascii="Ink Free" w:hAnsi="Ink Free"/>
          <w:noProof/>
          <w:lang w:val="en-US" w:bidi="es-ES"/>
        </w:rPr>
        <w:t>* feature/pgb</w:t>
      </w:r>
    </w:p>
    <w:p w14:paraId="1F9A2F95" w14:textId="2AE02E85" w:rsidR="008816B1" w:rsidRDefault="008E4A87" w:rsidP="00185C24">
      <w:pPr>
        <w:pStyle w:val="Prrafodelista"/>
        <w:numPr>
          <w:ilvl w:val="0"/>
          <w:numId w:val="38"/>
        </w:numPr>
        <w:rPr>
          <w:noProof/>
          <w:lang w:val="en-US" w:bidi="es-ES"/>
        </w:rPr>
      </w:pPr>
      <w:r>
        <w:rPr>
          <w:noProof/>
          <w:lang w:val="en-US" w:bidi="es-ES"/>
        </w:rPr>
        <w:t xml:space="preserve">After you have </w:t>
      </w:r>
      <w:r w:rsidR="00D1256C">
        <w:rPr>
          <w:noProof/>
          <w:lang w:val="en-US" w:bidi="es-ES"/>
        </w:rPr>
        <w:t>done the previous step 3, please verify all your changes, they appear in red</w:t>
      </w:r>
    </w:p>
    <w:p w14:paraId="76F64FE2" w14:textId="77777777" w:rsidR="00507A66" w:rsidRPr="00507A66" w:rsidRDefault="00507A66" w:rsidP="00507A66">
      <w:pPr>
        <w:pStyle w:val="Prrafodelista"/>
        <w:rPr>
          <w:b/>
          <w:bCs/>
          <w:noProof/>
          <w:lang w:val="en-US" w:bidi="es-ES"/>
        </w:rPr>
      </w:pPr>
      <w:r w:rsidRPr="00507A66">
        <w:rPr>
          <w:noProof/>
          <w:lang w:val="en-US" w:bidi="es-ES"/>
        </w:rPr>
        <w:t>C:\Users\YOURUSERLAPTOP\OneDrive - Otto Group\DESKTOP\datamodelling&gt;</w:t>
      </w:r>
      <w:r w:rsidRPr="00507A66">
        <w:rPr>
          <w:b/>
          <w:bCs/>
          <w:noProof/>
          <w:lang w:val="en-US" w:bidi="es-ES"/>
        </w:rPr>
        <w:t>git status</w:t>
      </w:r>
    </w:p>
    <w:p w14:paraId="4C7B51B1" w14:textId="62637FEB" w:rsidR="00D1256C" w:rsidRDefault="00507A66" w:rsidP="00507A66">
      <w:pPr>
        <w:pStyle w:val="Prrafodelista"/>
        <w:rPr>
          <w:noProof/>
          <w:lang w:val="en-US" w:bidi="es-ES"/>
        </w:rPr>
      </w:pPr>
      <w:r w:rsidRPr="00507A66">
        <w:rPr>
          <w:noProof/>
          <w:lang w:val="en-US" w:bidi="es-ES"/>
        </w:rPr>
        <w:t>...</w:t>
      </w:r>
    </w:p>
    <w:p w14:paraId="58144A55" w14:textId="45DF77ED" w:rsidR="00D1256C" w:rsidRDefault="00507A66" w:rsidP="00185C24">
      <w:pPr>
        <w:pStyle w:val="Prrafodelista"/>
        <w:numPr>
          <w:ilvl w:val="0"/>
          <w:numId w:val="38"/>
        </w:numPr>
        <w:rPr>
          <w:noProof/>
          <w:lang w:val="en-US" w:bidi="es-ES"/>
        </w:rPr>
      </w:pPr>
      <w:r>
        <w:rPr>
          <w:noProof/>
          <w:lang w:val="en-US" w:bidi="es-ES"/>
        </w:rPr>
        <w:t xml:space="preserve">To commit your changes </w:t>
      </w:r>
    </w:p>
    <w:p w14:paraId="3E6DC3B6" w14:textId="1C8115B3" w:rsidR="005B2EDC" w:rsidRDefault="005B2EDC" w:rsidP="005B2EDC">
      <w:pPr>
        <w:pStyle w:val="Prrafodelista"/>
        <w:numPr>
          <w:ilvl w:val="1"/>
          <w:numId w:val="38"/>
        </w:numPr>
        <w:rPr>
          <w:b/>
          <w:bCs/>
          <w:noProof/>
          <w:lang w:val="en-US" w:bidi="es-ES"/>
        </w:rPr>
      </w:pPr>
      <w:r w:rsidRPr="00507A66">
        <w:rPr>
          <w:noProof/>
          <w:lang w:val="en-US" w:bidi="es-ES"/>
        </w:rPr>
        <w:t>C:\Users\YOURUSERLAPTOP\OneDrive - Otto Group\DESKTOP\datamodelling&gt;</w:t>
      </w:r>
      <w:r w:rsidRPr="00507A66">
        <w:rPr>
          <w:b/>
          <w:bCs/>
          <w:noProof/>
          <w:lang w:val="en-US" w:bidi="es-ES"/>
        </w:rPr>
        <w:t xml:space="preserve">git </w:t>
      </w:r>
      <w:r w:rsidR="00C529D5">
        <w:rPr>
          <w:b/>
          <w:bCs/>
          <w:noProof/>
          <w:lang w:val="en-US" w:bidi="es-ES"/>
        </w:rPr>
        <w:t>add</w:t>
      </w:r>
      <w:r w:rsidR="0085662A">
        <w:rPr>
          <w:b/>
          <w:bCs/>
          <w:noProof/>
          <w:lang w:val="en-US" w:bidi="es-ES"/>
        </w:rPr>
        <w:t xml:space="preserve"> .</w:t>
      </w:r>
    </w:p>
    <w:p w14:paraId="1549298B" w14:textId="68435127" w:rsidR="00347BFF" w:rsidRPr="00C529D5" w:rsidRDefault="005B2EDC" w:rsidP="00C529D5">
      <w:pPr>
        <w:pStyle w:val="Prrafodelista"/>
        <w:numPr>
          <w:ilvl w:val="1"/>
          <w:numId w:val="38"/>
        </w:numPr>
        <w:rPr>
          <w:b/>
          <w:bCs/>
          <w:noProof/>
          <w:lang w:val="en-US" w:bidi="es-ES"/>
        </w:rPr>
      </w:pPr>
      <w:r w:rsidRPr="005B2EDC">
        <w:rPr>
          <w:noProof/>
          <w:lang w:val="en-US" w:bidi="es-ES"/>
        </w:rPr>
        <w:t>C:\Users\YOURUSERLAPTOP\OneDrive - Otto Group\DESKTOP\datamodelling&gt;</w:t>
      </w:r>
      <w:r w:rsidRPr="005B2EDC">
        <w:rPr>
          <w:b/>
          <w:bCs/>
          <w:noProof/>
          <w:lang w:val="en-US" w:bidi="es-ES"/>
        </w:rPr>
        <w:t xml:space="preserve">git </w:t>
      </w:r>
      <w:r>
        <w:rPr>
          <w:b/>
          <w:bCs/>
          <w:noProof/>
          <w:lang w:val="en-US" w:bidi="es-ES"/>
        </w:rPr>
        <w:t xml:space="preserve">commit </w:t>
      </w:r>
      <w:r w:rsidR="00C529D5">
        <w:rPr>
          <w:b/>
          <w:bCs/>
          <w:noProof/>
          <w:lang w:val="en-US" w:bidi="es-ES"/>
        </w:rPr>
        <w:t>-m “Aqua DM - Creating two pdfs for revision”</w:t>
      </w:r>
    </w:p>
    <w:p w14:paraId="0B4D13EB" w14:textId="77777777" w:rsidR="00684663" w:rsidRDefault="0085662A" w:rsidP="00684663">
      <w:pPr>
        <w:pStyle w:val="Prrafodelista"/>
        <w:numPr>
          <w:ilvl w:val="0"/>
          <w:numId w:val="38"/>
        </w:numPr>
        <w:rPr>
          <w:noProof/>
          <w:lang w:val="en-US" w:bidi="es-ES"/>
        </w:rPr>
      </w:pPr>
      <w:r>
        <w:rPr>
          <w:noProof/>
          <w:lang w:val="en-US" w:bidi="es-ES"/>
        </w:rPr>
        <w:t xml:space="preserve">To push your changes from </w:t>
      </w:r>
      <w:r w:rsidR="00684663">
        <w:rPr>
          <w:noProof/>
          <w:lang w:val="en-US" w:bidi="es-ES"/>
        </w:rPr>
        <w:t>local to remote</w:t>
      </w:r>
    </w:p>
    <w:p w14:paraId="71C82F54" w14:textId="5925E57F" w:rsidR="00684663" w:rsidRPr="00684663" w:rsidRDefault="00684663" w:rsidP="00684663">
      <w:pPr>
        <w:pStyle w:val="Prrafodelista"/>
        <w:rPr>
          <w:noProof/>
          <w:lang w:val="en-US" w:bidi="es-ES"/>
        </w:rPr>
      </w:pPr>
      <w:r w:rsidRPr="00684663">
        <w:rPr>
          <w:noProof/>
          <w:lang w:val="en-US" w:bidi="es-ES"/>
        </w:rPr>
        <w:t>C:\Users\YOURUSERLAPTOP\OneDrive - Otto Group\DESKTOP\datamodelling&gt;</w:t>
      </w:r>
      <w:r w:rsidRPr="00684663">
        <w:rPr>
          <w:b/>
          <w:bCs/>
          <w:noProof/>
          <w:lang w:val="en-US" w:bidi="es-ES"/>
        </w:rPr>
        <w:t xml:space="preserve">git </w:t>
      </w:r>
      <w:r w:rsidR="008666C7">
        <w:rPr>
          <w:b/>
          <w:bCs/>
          <w:noProof/>
          <w:lang w:val="en-US" w:bidi="es-ES"/>
        </w:rPr>
        <w:t>push -u origin feature/pgb</w:t>
      </w:r>
    </w:p>
    <w:p w14:paraId="5A319291" w14:textId="77777777" w:rsidR="00684663" w:rsidRDefault="00684663" w:rsidP="00684663">
      <w:pPr>
        <w:pStyle w:val="Prrafodelista"/>
        <w:rPr>
          <w:noProof/>
          <w:lang w:val="en-US" w:bidi="es-ES"/>
        </w:rPr>
      </w:pPr>
    </w:p>
    <w:p w14:paraId="565C8D5F" w14:textId="77777777" w:rsidR="00816D4D" w:rsidRPr="00185C24" w:rsidRDefault="00816D4D" w:rsidP="00816D4D">
      <w:pPr>
        <w:pStyle w:val="Prrafodelista"/>
        <w:rPr>
          <w:noProof/>
          <w:lang w:val="en-US" w:bidi="es-ES"/>
        </w:rPr>
      </w:pPr>
    </w:p>
    <w:p w14:paraId="4CEFC4C3" w14:textId="77777777" w:rsidR="00AA4355" w:rsidRPr="00AA4355" w:rsidRDefault="00AA4355" w:rsidP="00AA4355">
      <w:pPr>
        <w:rPr>
          <w:noProof/>
          <w:lang w:val="en-US" w:bidi="es-ES"/>
        </w:rPr>
      </w:pPr>
    </w:p>
    <w:p w14:paraId="0E455D80" w14:textId="77777777" w:rsidR="00C6157A" w:rsidRDefault="00C6157A" w:rsidP="000D165F">
      <w:pPr>
        <w:pStyle w:val="Prrafodelista"/>
        <w:rPr>
          <w:noProof/>
          <w:u w:val="single"/>
          <w:lang w:val="en-US" w:bidi="es-ES"/>
        </w:rPr>
      </w:pPr>
    </w:p>
    <w:p w14:paraId="2FC8BDB1" w14:textId="77777777" w:rsidR="007E0F8B" w:rsidRPr="00C840AC" w:rsidRDefault="007E0F8B" w:rsidP="000D165F">
      <w:pPr>
        <w:pStyle w:val="Prrafodelista"/>
        <w:rPr>
          <w:noProof/>
          <w:u w:val="single"/>
          <w:lang w:val="en-US" w:bidi="es-ES"/>
        </w:rPr>
      </w:pPr>
    </w:p>
    <w:sectPr w:rsidR="007E0F8B" w:rsidRPr="00C840AC" w:rsidSect="007A0CA7">
      <w:pgSz w:w="11906" w:h="16838" w:code="9"/>
      <w:pgMar w:top="1440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39C4C0" w14:textId="77777777" w:rsidR="0075515B" w:rsidRDefault="0075515B">
      <w:pPr>
        <w:spacing w:line="240" w:lineRule="auto"/>
      </w:pPr>
      <w:r>
        <w:separator/>
      </w:r>
    </w:p>
  </w:endnote>
  <w:endnote w:type="continuationSeparator" w:id="0">
    <w:p w14:paraId="0B564E4C" w14:textId="77777777" w:rsidR="0075515B" w:rsidRDefault="007551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Ink Free">
    <w:panose1 w:val="03080402000500000000"/>
    <w:charset w:val="00"/>
    <w:family w:val="script"/>
    <w:pitch w:val="variable"/>
    <w:sig w:usb0="2000068F" w:usb1="4000000A" w:usb2="00000000" w:usb3="00000000" w:csb0="0000019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asassy Caps"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FB41F7" w14:textId="77777777" w:rsidR="0075515B" w:rsidRDefault="0075515B">
      <w:pPr>
        <w:spacing w:line="240" w:lineRule="auto"/>
      </w:pPr>
      <w:r>
        <w:separator/>
      </w:r>
    </w:p>
  </w:footnote>
  <w:footnote w:type="continuationSeparator" w:id="0">
    <w:p w14:paraId="2D538D90" w14:textId="77777777" w:rsidR="0075515B" w:rsidRDefault="0075515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BED330F"/>
    <w:multiLevelType w:val="hybridMultilevel"/>
    <w:tmpl w:val="40C08660"/>
    <w:lvl w:ilvl="0" w:tplc="93AE061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2B579A" w:themeColor="accent5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2E3282"/>
    <w:multiLevelType w:val="multilevel"/>
    <w:tmpl w:val="A9AE174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6C3934"/>
    <w:multiLevelType w:val="hybridMultilevel"/>
    <w:tmpl w:val="742663C6"/>
    <w:lvl w:ilvl="0" w:tplc="02CA4AE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2B579A" w:themeColor="accent5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66236D"/>
    <w:multiLevelType w:val="hybridMultilevel"/>
    <w:tmpl w:val="8264AB0E"/>
    <w:lvl w:ilvl="0" w:tplc="42F4E778">
      <w:start w:val="1"/>
      <w:numFmt w:val="upperLetter"/>
      <w:lvlText w:val="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963B89"/>
    <w:multiLevelType w:val="hybridMultilevel"/>
    <w:tmpl w:val="5CC66AC0"/>
    <w:lvl w:ilvl="0" w:tplc="D3109466">
      <w:start w:val="1"/>
      <w:numFmt w:val="upperLetter"/>
      <w:lvlText w:val="%1)"/>
      <w:lvlJc w:val="left"/>
      <w:pPr>
        <w:ind w:left="720" w:hanging="360"/>
      </w:pPr>
      <w:rPr>
        <w:rFonts w:hint="default"/>
        <w:b/>
        <w:bCs/>
        <w:color w:val="2B579A" w:themeColor="accent5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3D23C6"/>
    <w:multiLevelType w:val="hybridMultilevel"/>
    <w:tmpl w:val="40C086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2B579A" w:themeColor="accent5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8125C8"/>
    <w:multiLevelType w:val="hybridMultilevel"/>
    <w:tmpl w:val="6EECF4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605E17"/>
    <w:multiLevelType w:val="hybridMultilevel"/>
    <w:tmpl w:val="742663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2B579A" w:themeColor="accent5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66400A"/>
    <w:multiLevelType w:val="hybridMultilevel"/>
    <w:tmpl w:val="1AEEA1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2B4445"/>
    <w:multiLevelType w:val="hybridMultilevel"/>
    <w:tmpl w:val="9F68F8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A319B4"/>
    <w:multiLevelType w:val="hybridMultilevel"/>
    <w:tmpl w:val="6BC24BD6"/>
    <w:lvl w:ilvl="0" w:tplc="CD688C5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2B579A" w:themeColor="accent5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AD548D"/>
    <w:multiLevelType w:val="hybridMultilevel"/>
    <w:tmpl w:val="40C086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2B579A" w:themeColor="accent5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B318BE"/>
    <w:multiLevelType w:val="hybridMultilevel"/>
    <w:tmpl w:val="F61E93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2B579A" w:themeColor="accent5"/>
      </w:rPr>
    </w:lvl>
    <w:lvl w:ilvl="1" w:tplc="B46E5932">
      <w:start w:val="1"/>
      <w:numFmt w:val="lowerLetter"/>
      <w:lvlText w:val="%2."/>
      <w:lvlJc w:val="left"/>
      <w:pPr>
        <w:ind w:left="1440" w:hanging="360"/>
      </w:pPr>
      <w:rPr>
        <w:b/>
        <w:bCs/>
        <w:color w:val="70AD47" w:themeColor="accent6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104B7D"/>
    <w:multiLevelType w:val="hybridMultilevel"/>
    <w:tmpl w:val="1B20FA4A"/>
    <w:lvl w:ilvl="0" w:tplc="7848FCA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2B579A" w:themeColor="accent5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244CD0"/>
    <w:multiLevelType w:val="hybridMultilevel"/>
    <w:tmpl w:val="6EECF4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985089"/>
    <w:multiLevelType w:val="hybridMultilevel"/>
    <w:tmpl w:val="650278C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9013C2"/>
    <w:multiLevelType w:val="hybridMultilevel"/>
    <w:tmpl w:val="742663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2B579A" w:themeColor="accent5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CF68B3"/>
    <w:multiLevelType w:val="hybridMultilevel"/>
    <w:tmpl w:val="742663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2B579A" w:themeColor="accent5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4C77C6"/>
    <w:multiLevelType w:val="multilevel"/>
    <w:tmpl w:val="38AC6FF4"/>
    <w:lvl w:ilvl="0">
      <w:start w:val="1"/>
      <w:numFmt w:val="decimal"/>
      <w:pStyle w:val="Listaconnmeros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9" w15:restartNumberingAfterBreak="0">
    <w:nsid w:val="7E6F41C8"/>
    <w:multiLevelType w:val="hybridMultilevel"/>
    <w:tmpl w:val="742663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2B579A" w:themeColor="accent5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EE2DB7"/>
    <w:multiLevelType w:val="multilevel"/>
    <w:tmpl w:val="29088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4422977">
    <w:abstractNumId w:val="28"/>
  </w:num>
  <w:num w:numId="2" w16cid:durableId="1376545610">
    <w:abstractNumId w:val="28"/>
    <w:lvlOverride w:ilvl="0">
      <w:startOverride w:val="1"/>
    </w:lvlOverride>
  </w:num>
  <w:num w:numId="3" w16cid:durableId="1152255241">
    <w:abstractNumId w:val="28"/>
  </w:num>
  <w:num w:numId="4" w16cid:durableId="124198363">
    <w:abstractNumId w:val="28"/>
    <w:lvlOverride w:ilvl="0">
      <w:startOverride w:val="1"/>
    </w:lvlOverride>
  </w:num>
  <w:num w:numId="5" w16cid:durableId="657078082">
    <w:abstractNumId w:val="8"/>
  </w:num>
  <w:num w:numId="6" w16cid:durableId="324551498">
    <w:abstractNumId w:val="28"/>
    <w:lvlOverride w:ilvl="0">
      <w:startOverride w:val="1"/>
    </w:lvlOverride>
  </w:num>
  <w:num w:numId="7" w16cid:durableId="23042806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62598783">
    <w:abstractNumId w:val="9"/>
  </w:num>
  <w:num w:numId="9" w16cid:durableId="8218674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61986923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13371648">
    <w:abstractNumId w:val="7"/>
  </w:num>
  <w:num w:numId="12" w16cid:durableId="368264918">
    <w:abstractNumId w:val="6"/>
  </w:num>
  <w:num w:numId="13" w16cid:durableId="1270550328">
    <w:abstractNumId w:val="5"/>
  </w:num>
  <w:num w:numId="14" w16cid:durableId="131413506">
    <w:abstractNumId w:val="4"/>
  </w:num>
  <w:num w:numId="15" w16cid:durableId="806432262">
    <w:abstractNumId w:val="3"/>
  </w:num>
  <w:num w:numId="16" w16cid:durableId="927887337">
    <w:abstractNumId w:val="2"/>
  </w:num>
  <w:num w:numId="17" w16cid:durableId="1823542340">
    <w:abstractNumId w:val="1"/>
  </w:num>
  <w:num w:numId="18" w16cid:durableId="550311589">
    <w:abstractNumId w:val="0"/>
  </w:num>
  <w:num w:numId="19" w16cid:durableId="1598171394">
    <w:abstractNumId w:val="30"/>
  </w:num>
  <w:num w:numId="20" w16cid:durableId="270556550">
    <w:abstractNumId w:val="10"/>
  </w:num>
  <w:num w:numId="21" w16cid:durableId="280234271">
    <w:abstractNumId w:val="16"/>
  </w:num>
  <w:num w:numId="22" w16cid:durableId="1188954142">
    <w:abstractNumId w:val="20"/>
  </w:num>
  <w:num w:numId="23" w16cid:durableId="201292207">
    <w:abstractNumId w:val="23"/>
  </w:num>
  <w:num w:numId="24" w16cid:durableId="1051228799">
    <w:abstractNumId w:val="11"/>
  </w:num>
  <w:num w:numId="25" w16cid:durableId="417867324">
    <w:abstractNumId w:val="24"/>
  </w:num>
  <w:num w:numId="26" w16cid:durableId="748618195">
    <w:abstractNumId w:val="12"/>
  </w:num>
  <w:num w:numId="27" w16cid:durableId="1005061605">
    <w:abstractNumId w:val="14"/>
  </w:num>
  <w:num w:numId="28" w16cid:durableId="1432437292">
    <w:abstractNumId w:val="29"/>
  </w:num>
  <w:num w:numId="29" w16cid:durableId="536352019">
    <w:abstractNumId w:val="13"/>
  </w:num>
  <w:num w:numId="30" w16cid:durableId="468087794">
    <w:abstractNumId w:val="26"/>
  </w:num>
  <w:num w:numId="31" w16cid:durableId="215705016">
    <w:abstractNumId w:val="18"/>
  </w:num>
  <w:num w:numId="32" w16cid:durableId="1595868431">
    <w:abstractNumId w:val="22"/>
  </w:num>
  <w:num w:numId="33" w16cid:durableId="1915436067">
    <w:abstractNumId w:val="17"/>
  </w:num>
  <w:num w:numId="34" w16cid:durableId="513156899">
    <w:abstractNumId w:val="15"/>
  </w:num>
  <w:num w:numId="35" w16cid:durableId="1782142570">
    <w:abstractNumId w:val="21"/>
  </w:num>
  <w:num w:numId="36" w16cid:durableId="1935167277">
    <w:abstractNumId w:val="27"/>
  </w:num>
  <w:num w:numId="37" w16cid:durableId="306715136">
    <w:abstractNumId w:val="25"/>
  </w:num>
  <w:num w:numId="38" w16cid:durableId="14875501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n-GB" w:vendorID="64" w:dllVersion="0" w:nlCheck="1" w:checkStyle="0"/>
  <w:activeWritingStyle w:appName="MSWord" w:lang="de-DE" w:vendorID="64" w:dllVersion="0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317"/>
    <w:rsid w:val="00000774"/>
    <w:rsid w:val="00007673"/>
    <w:rsid w:val="00012CC4"/>
    <w:rsid w:val="0001477A"/>
    <w:rsid w:val="000150E9"/>
    <w:rsid w:val="00015598"/>
    <w:rsid w:val="000230A7"/>
    <w:rsid w:val="00030E3C"/>
    <w:rsid w:val="00031240"/>
    <w:rsid w:val="0003265C"/>
    <w:rsid w:val="00040571"/>
    <w:rsid w:val="00041D88"/>
    <w:rsid w:val="000425E6"/>
    <w:rsid w:val="00047294"/>
    <w:rsid w:val="0005015F"/>
    <w:rsid w:val="000532DA"/>
    <w:rsid w:val="000569DE"/>
    <w:rsid w:val="0007212C"/>
    <w:rsid w:val="00072D27"/>
    <w:rsid w:val="00072ECA"/>
    <w:rsid w:val="00080402"/>
    <w:rsid w:val="000833EB"/>
    <w:rsid w:val="00083C22"/>
    <w:rsid w:val="00086E87"/>
    <w:rsid w:val="000871A8"/>
    <w:rsid w:val="0009208A"/>
    <w:rsid w:val="000A036B"/>
    <w:rsid w:val="000A5659"/>
    <w:rsid w:val="000B6C06"/>
    <w:rsid w:val="000D0E4A"/>
    <w:rsid w:val="000D119D"/>
    <w:rsid w:val="000D165F"/>
    <w:rsid w:val="000D37E2"/>
    <w:rsid w:val="000D64B1"/>
    <w:rsid w:val="000D6DB2"/>
    <w:rsid w:val="000E1016"/>
    <w:rsid w:val="000E2042"/>
    <w:rsid w:val="000E395A"/>
    <w:rsid w:val="000E5CB9"/>
    <w:rsid w:val="000E7010"/>
    <w:rsid w:val="000F11B9"/>
    <w:rsid w:val="00102341"/>
    <w:rsid w:val="00105960"/>
    <w:rsid w:val="001073CE"/>
    <w:rsid w:val="00121553"/>
    <w:rsid w:val="00131CAB"/>
    <w:rsid w:val="00136880"/>
    <w:rsid w:val="00145544"/>
    <w:rsid w:val="001472DA"/>
    <w:rsid w:val="00151602"/>
    <w:rsid w:val="001527E9"/>
    <w:rsid w:val="00155EEA"/>
    <w:rsid w:val="00160C06"/>
    <w:rsid w:val="0016486E"/>
    <w:rsid w:val="00170444"/>
    <w:rsid w:val="0017194C"/>
    <w:rsid w:val="0017364E"/>
    <w:rsid w:val="001740C2"/>
    <w:rsid w:val="001751C6"/>
    <w:rsid w:val="001805FA"/>
    <w:rsid w:val="0018314C"/>
    <w:rsid w:val="00183167"/>
    <w:rsid w:val="00185C24"/>
    <w:rsid w:val="00187741"/>
    <w:rsid w:val="00194067"/>
    <w:rsid w:val="00195EA9"/>
    <w:rsid w:val="001A0F38"/>
    <w:rsid w:val="001B5C5D"/>
    <w:rsid w:val="001B7FF4"/>
    <w:rsid w:val="001C2117"/>
    <w:rsid w:val="001D0BD1"/>
    <w:rsid w:val="001D45CC"/>
    <w:rsid w:val="001E149D"/>
    <w:rsid w:val="001F0D89"/>
    <w:rsid w:val="00200120"/>
    <w:rsid w:val="002017AC"/>
    <w:rsid w:val="00202332"/>
    <w:rsid w:val="00202EDF"/>
    <w:rsid w:val="002042F0"/>
    <w:rsid w:val="00205030"/>
    <w:rsid w:val="0020588B"/>
    <w:rsid w:val="00205ADE"/>
    <w:rsid w:val="00212C3F"/>
    <w:rsid w:val="00215B31"/>
    <w:rsid w:val="00216970"/>
    <w:rsid w:val="002232E8"/>
    <w:rsid w:val="0022393B"/>
    <w:rsid w:val="00223EF6"/>
    <w:rsid w:val="00224862"/>
    <w:rsid w:val="00226EA5"/>
    <w:rsid w:val="00232D5E"/>
    <w:rsid w:val="002359A5"/>
    <w:rsid w:val="002359ED"/>
    <w:rsid w:val="00235C22"/>
    <w:rsid w:val="00237636"/>
    <w:rsid w:val="00237A24"/>
    <w:rsid w:val="0024436B"/>
    <w:rsid w:val="00252520"/>
    <w:rsid w:val="00252933"/>
    <w:rsid w:val="00253AF2"/>
    <w:rsid w:val="00253B14"/>
    <w:rsid w:val="00253DCF"/>
    <w:rsid w:val="0025505B"/>
    <w:rsid w:val="002625F9"/>
    <w:rsid w:val="00262D7F"/>
    <w:rsid w:val="002631F7"/>
    <w:rsid w:val="0026484A"/>
    <w:rsid w:val="0026504D"/>
    <w:rsid w:val="002652DF"/>
    <w:rsid w:val="002666C4"/>
    <w:rsid w:val="00276926"/>
    <w:rsid w:val="002811A4"/>
    <w:rsid w:val="002929DD"/>
    <w:rsid w:val="00294579"/>
    <w:rsid w:val="002952EF"/>
    <w:rsid w:val="00295F7C"/>
    <w:rsid w:val="002966A7"/>
    <w:rsid w:val="002A2124"/>
    <w:rsid w:val="002A24DC"/>
    <w:rsid w:val="002A354D"/>
    <w:rsid w:val="002A67C8"/>
    <w:rsid w:val="002A794B"/>
    <w:rsid w:val="002B14F0"/>
    <w:rsid w:val="002B18A8"/>
    <w:rsid w:val="002B3ADF"/>
    <w:rsid w:val="002B40B7"/>
    <w:rsid w:val="002C204F"/>
    <w:rsid w:val="002C3930"/>
    <w:rsid w:val="002C5D75"/>
    <w:rsid w:val="002C7CBD"/>
    <w:rsid w:val="002D4630"/>
    <w:rsid w:val="002D4FF7"/>
    <w:rsid w:val="002D5631"/>
    <w:rsid w:val="002D5A19"/>
    <w:rsid w:val="002E052F"/>
    <w:rsid w:val="002E37FD"/>
    <w:rsid w:val="002E66BB"/>
    <w:rsid w:val="002F0970"/>
    <w:rsid w:val="00301789"/>
    <w:rsid w:val="00301DA1"/>
    <w:rsid w:val="0031240D"/>
    <w:rsid w:val="00320A0B"/>
    <w:rsid w:val="00323D65"/>
    <w:rsid w:val="00325194"/>
    <w:rsid w:val="003319CF"/>
    <w:rsid w:val="00334DEF"/>
    <w:rsid w:val="003451D2"/>
    <w:rsid w:val="00345825"/>
    <w:rsid w:val="00345E76"/>
    <w:rsid w:val="00347BFF"/>
    <w:rsid w:val="00347F6E"/>
    <w:rsid w:val="00350CDA"/>
    <w:rsid w:val="0035461A"/>
    <w:rsid w:val="00366AD2"/>
    <w:rsid w:val="003728E3"/>
    <w:rsid w:val="00382C50"/>
    <w:rsid w:val="0038729C"/>
    <w:rsid w:val="003933CB"/>
    <w:rsid w:val="00394254"/>
    <w:rsid w:val="003962D3"/>
    <w:rsid w:val="003A06CE"/>
    <w:rsid w:val="003A323D"/>
    <w:rsid w:val="003A3E5F"/>
    <w:rsid w:val="003A6C3B"/>
    <w:rsid w:val="003B0533"/>
    <w:rsid w:val="003B3B15"/>
    <w:rsid w:val="003C7D9D"/>
    <w:rsid w:val="003D7FA5"/>
    <w:rsid w:val="003E3A63"/>
    <w:rsid w:val="003F1008"/>
    <w:rsid w:val="003F7287"/>
    <w:rsid w:val="00417D50"/>
    <w:rsid w:val="00431DCA"/>
    <w:rsid w:val="004469D6"/>
    <w:rsid w:val="00447F63"/>
    <w:rsid w:val="00450BC7"/>
    <w:rsid w:val="00452C42"/>
    <w:rsid w:val="00455310"/>
    <w:rsid w:val="00457BEB"/>
    <w:rsid w:val="00461B2E"/>
    <w:rsid w:val="00461F37"/>
    <w:rsid w:val="00467E05"/>
    <w:rsid w:val="00472F2D"/>
    <w:rsid w:val="00474F9A"/>
    <w:rsid w:val="00477EA3"/>
    <w:rsid w:val="0048107F"/>
    <w:rsid w:val="004814F2"/>
    <w:rsid w:val="00482CFC"/>
    <w:rsid w:val="004878F1"/>
    <w:rsid w:val="00487996"/>
    <w:rsid w:val="00491910"/>
    <w:rsid w:val="00492D3B"/>
    <w:rsid w:val="00493D03"/>
    <w:rsid w:val="004943AC"/>
    <w:rsid w:val="00495752"/>
    <w:rsid w:val="004A0E70"/>
    <w:rsid w:val="004A320D"/>
    <w:rsid w:val="004A3D03"/>
    <w:rsid w:val="004B048E"/>
    <w:rsid w:val="004B491E"/>
    <w:rsid w:val="004B6D7F"/>
    <w:rsid w:val="004C161F"/>
    <w:rsid w:val="004C2C9B"/>
    <w:rsid w:val="004C2FE3"/>
    <w:rsid w:val="004C528E"/>
    <w:rsid w:val="004C5C59"/>
    <w:rsid w:val="004C7C43"/>
    <w:rsid w:val="004D1097"/>
    <w:rsid w:val="004D1806"/>
    <w:rsid w:val="004D219B"/>
    <w:rsid w:val="004D785F"/>
    <w:rsid w:val="004E6CBF"/>
    <w:rsid w:val="004E744B"/>
    <w:rsid w:val="004E7476"/>
    <w:rsid w:val="004E7A51"/>
    <w:rsid w:val="004F00E8"/>
    <w:rsid w:val="004F09AB"/>
    <w:rsid w:val="004F190F"/>
    <w:rsid w:val="004F45CF"/>
    <w:rsid w:val="004F624E"/>
    <w:rsid w:val="004F7760"/>
    <w:rsid w:val="005005E7"/>
    <w:rsid w:val="005044F2"/>
    <w:rsid w:val="005045CF"/>
    <w:rsid w:val="00505DE2"/>
    <w:rsid w:val="00507A66"/>
    <w:rsid w:val="0051732E"/>
    <w:rsid w:val="00520AC9"/>
    <w:rsid w:val="005222DC"/>
    <w:rsid w:val="00532088"/>
    <w:rsid w:val="00535056"/>
    <w:rsid w:val="00536D5B"/>
    <w:rsid w:val="00544945"/>
    <w:rsid w:val="00546EDE"/>
    <w:rsid w:val="00553EB9"/>
    <w:rsid w:val="00555CFE"/>
    <w:rsid w:val="005677BF"/>
    <w:rsid w:val="00580916"/>
    <w:rsid w:val="00584089"/>
    <w:rsid w:val="00584C10"/>
    <w:rsid w:val="00585EE1"/>
    <w:rsid w:val="00594254"/>
    <w:rsid w:val="005A11BE"/>
    <w:rsid w:val="005A1622"/>
    <w:rsid w:val="005B0A45"/>
    <w:rsid w:val="005B0B90"/>
    <w:rsid w:val="005B2EDC"/>
    <w:rsid w:val="005B6EB8"/>
    <w:rsid w:val="005B78C4"/>
    <w:rsid w:val="005C1576"/>
    <w:rsid w:val="005C2DF7"/>
    <w:rsid w:val="005D046C"/>
    <w:rsid w:val="005D14F0"/>
    <w:rsid w:val="005E0056"/>
    <w:rsid w:val="005E2A44"/>
    <w:rsid w:val="005E4AB3"/>
    <w:rsid w:val="005F47D2"/>
    <w:rsid w:val="005F7EF6"/>
    <w:rsid w:val="0060039C"/>
    <w:rsid w:val="00601530"/>
    <w:rsid w:val="0060412A"/>
    <w:rsid w:val="0061033E"/>
    <w:rsid w:val="00614CAB"/>
    <w:rsid w:val="006212E9"/>
    <w:rsid w:val="00625D84"/>
    <w:rsid w:val="006267AC"/>
    <w:rsid w:val="00633BC0"/>
    <w:rsid w:val="00634793"/>
    <w:rsid w:val="0064074F"/>
    <w:rsid w:val="00651676"/>
    <w:rsid w:val="006516B9"/>
    <w:rsid w:val="00661B81"/>
    <w:rsid w:val="00661DE5"/>
    <w:rsid w:val="00664DA9"/>
    <w:rsid w:val="00667665"/>
    <w:rsid w:val="006706DE"/>
    <w:rsid w:val="00675496"/>
    <w:rsid w:val="00676C7D"/>
    <w:rsid w:val="006777EC"/>
    <w:rsid w:val="00681B83"/>
    <w:rsid w:val="00682B44"/>
    <w:rsid w:val="00684663"/>
    <w:rsid w:val="00684957"/>
    <w:rsid w:val="00686FA7"/>
    <w:rsid w:val="0069219F"/>
    <w:rsid w:val="0069487E"/>
    <w:rsid w:val="006A648B"/>
    <w:rsid w:val="006A6B35"/>
    <w:rsid w:val="006B0B82"/>
    <w:rsid w:val="006B0C95"/>
    <w:rsid w:val="006B722D"/>
    <w:rsid w:val="006B7EF2"/>
    <w:rsid w:val="006C3B5F"/>
    <w:rsid w:val="006C3B72"/>
    <w:rsid w:val="006D3A72"/>
    <w:rsid w:val="006D4E29"/>
    <w:rsid w:val="006D7CAF"/>
    <w:rsid w:val="006D7E30"/>
    <w:rsid w:val="006E09BF"/>
    <w:rsid w:val="006E4A44"/>
    <w:rsid w:val="006E6CDB"/>
    <w:rsid w:val="006F4640"/>
    <w:rsid w:val="006F53EE"/>
    <w:rsid w:val="006F759A"/>
    <w:rsid w:val="00704937"/>
    <w:rsid w:val="007057DE"/>
    <w:rsid w:val="00717507"/>
    <w:rsid w:val="00720067"/>
    <w:rsid w:val="007263B8"/>
    <w:rsid w:val="00726D9C"/>
    <w:rsid w:val="00726F2C"/>
    <w:rsid w:val="00733ED4"/>
    <w:rsid w:val="0073415A"/>
    <w:rsid w:val="00736D30"/>
    <w:rsid w:val="007401B4"/>
    <w:rsid w:val="00741161"/>
    <w:rsid w:val="00742FF3"/>
    <w:rsid w:val="007444D7"/>
    <w:rsid w:val="00752F00"/>
    <w:rsid w:val="0075515B"/>
    <w:rsid w:val="00756E74"/>
    <w:rsid w:val="00762FA1"/>
    <w:rsid w:val="0076352D"/>
    <w:rsid w:val="0076771C"/>
    <w:rsid w:val="00770846"/>
    <w:rsid w:val="00770A50"/>
    <w:rsid w:val="007773EE"/>
    <w:rsid w:val="007806BD"/>
    <w:rsid w:val="00781B6C"/>
    <w:rsid w:val="0078228C"/>
    <w:rsid w:val="00791CC6"/>
    <w:rsid w:val="00794296"/>
    <w:rsid w:val="00794B27"/>
    <w:rsid w:val="00796825"/>
    <w:rsid w:val="0079779E"/>
    <w:rsid w:val="007A0CA7"/>
    <w:rsid w:val="007A73CB"/>
    <w:rsid w:val="007A7846"/>
    <w:rsid w:val="007B2795"/>
    <w:rsid w:val="007B51EA"/>
    <w:rsid w:val="007B7100"/>
    <w:rsid w:val="007C10D2"/>
    <w:rsid w:val="007C2B83"/>
    <w:rsid w:val="007C5207"/>
    <w:rsid w:val="007D1092"/>
    <w:rsid w:val="007D2832"/>
    <w:rsid w:val="007D28F7"/>
    <w:rsid w:val="007D5461"/>
    <w:rsid w:val="007D5ADF"/>
    <w:rsid w:val="007D6ED5"/>
    <w:rsid w:val="007D6FAB"/>
    <w:rsid w:val="007E0F8B"/>
    <w:rsid w:val="007E1C8F"/>
    <w:rsid w:val="007F2DAD"/>
    <w:rsid w:val="007F66F5"/>
    <w:rsid w:val="00802C3A"/>
    <w:rsid w:val="008110F9"/>
    <w:rsid w:val="008120AE"/>
    <w:rsid w:val="00812400"/>
    <w:rsid w:val="00812FA3"/>
    <w:rsid w:val="008155EA"/>
    <w:rsid w:val="00816C48"/>
    <w:rsid w:val="00816D4D"/>
    <w:rsid w:val="00817973"/>
    <w:rsid w:val="00821809"/>
    <w:rsid w:val="0082203C"/>
    <w:rsid w:val="00822CB7"/>
    <w:rsid w:val="00826B9C"/>
    <w:rsid w:val="00834821"/>
    <w:rsid w:val="00835AC0"/>
    <w:rsid w:val="008360A8"/>
    <w:rsid w:val="00840B96"/>
    <w:rsid w:val="008416E0"/>
    <w:rsid w:val="008419F9"/>
    <w:rsid w:val="00842150"/>
    <w:rsid w:val="00852E70"/>
    <w:rsid w:val="00852FDE"/>
    <w:rsid w:val="008531E9"/>
    <w:rsid w:val="0085599C"/>
    <w:rsid w:val="0085622D"/>
    <w:rsid w:val="0085632E"/>
    <w:rsid w:val="0085662A"/>
    <w:rsid w:val="008579B5"/>
    <w:rsid w:val="008666C7"/>
    <w:rsid w:val="008668E1"/>
    <w:rsid w:val="0086793E"/>
    <w:rsid w:val="008705BD"/>
    <w:rsid w:val="008740A5"/>
    <w:rsid w:val="0087499B"/>
    <w:rsid w:val="008749B6"/>
    <w:rsid w:val="008816B1"/>
    <w:rsid w:val="00882049"/>
    <w:rsid w:val="00884898"/>
    <w:rsid w:val="0089349B"/>
    <w:rsid w:val="00897BFF"/>
    <w:rsid w:val="008A252C"/>
    <w:rsid w:val="008A60BB"/>
    <w:rsid w:val="008B007E"/>
    <w:rsid w:val="008B17BD"/>
    <w:rsid w:val="008B2FD6"/>
    <w:rsid w:val="008B4D9B"/>
    <w:rsid w:val="008B5387"/>
    <w:rsid w:val="008C37D4"/>
    <w:rsid w:val="008C5561"/>
    <w:rsid w:val="008C61B9"/>
    <w:rsid w:val="008C72BF"/>
    <w:rsid w:val="008C7A1A"/>
    <w:rsid w:val="008D010A"/>
    <w:rsid w:val="008D492B"/>
    <w:rsid w:val="008E1C54"/>
    <w:rsid w:val="008E423D"/>
    <w:rsid w:val="008E4A87"/>
    <w:rsid w:val="008E4CBF"/>
    <w:rsid w:val="008E7AF7"/>
    <w:rsid w:val="008F066B"/>
    <w:rsid w:val="008F2BBD"/>
    <w:rsid w:val="008F5AAA"/>
    <w:rsid w:val="00901F78"/>
    <w:rsid w:val="00902155"/>
    <w:rsid w:val="00902768"/>
    <w:rsid w:val="009058C3"/>
    <w:rsid w:val="0091081A"/>
    <w:rsid w:val="00911A51"/>
    <w:rsid w:val="00912477"/>
    <w:rsid w:val="009139AF"/>
    <w:rsid w:val="0091542D"/>
    <w:rsid w:val="00926946"/>
    <w:rsid w:val="00927029"/>
    <w:rsid w:val="00930EA1"/>
    <w:rsid w:val="009325D4"/>
    <w:rsid w:val="0093288C"/>
    <w:rsid w:val="00934D7A"/>
    <w:rsid w:val="00935EFB"/>
    <w:rsid w:val="00936196"/>
    <w:rsid w:val="009365DA"/>
    <w:rsid w:val="00943B06"/>
    <w:rsid w:val="00945864"/>
    <w:rsid w:val="00950D40"/>
    <w:rsid w:val="009514C0"/>
    <w:rsid w:val="009522CC"/>
    <w:rsid w:val="00962C5C"/>
    <w:rsid w:val="00964688"/>
    <w:rsid w:val="009655F3"/>
    <w:rsid w:val="009676EB"/>
    <w:rsid w:val="0097440C"/>
    <w:rsid w:val="00980C8A"/>
    <w:rsid w:val="00984D9E"/>
    <w:rsid w:val="009853E9"/>
    <w:rsid w:val="00996E16"/>
    <w:rsid w:val="009A1127"/>
    <w:rsid w:val="009A69A9"/>
    <w:rsid w:val="009A7BB5"/>
    <w:rsid w:val="009B1D0E"/>
    <w:rsid w:val="009B5086"/>
    <w:rsid w:val="009B69C5"/>
    <w:rsid w:val="009C167B"/>
    <w:rsid w:val="009C63F2"/>
    <w:rsid w:val="009D0E7C"/>
    <w:rsid w:val="009D6A40"/>
    <w:rsid w:val="009D7A00"/>
    <w:rsid w:val="009E3A9F"/>
    <w:rsid w:val="009F1C62"/>
    <w:rsid w:val="009F72A7"/>
    <w:rsid w:val="009F73EF"/>
    <w:rsid w:val="00A0056E"/>
    <w:rsid w:val="00A02C6F"/>
    <w:rsid w:val="00A03D6B"/>
    <w:rsid w:val="00A04B12"/>
    <w:rsid w:val="00A058F7"/>
    <w:rsid w:val="00A07E98"/>
    <w:rsid w:val="00A10C5A"/>
    <w:rsid w:val="00A119D9"/>
    <w:rsid w:val="00A12EC4"/>
    <w:rsid w:val="00A1309F"/>
    <w:rsid w:val="00A14642"/>
    <w:rsid w:val="00A173D8"/>
    <w:rsid w:val="00A17CC8"/>
    <w:rsid w:val="00A21BED"/>
    <w:rsid w:val="00A22A1A"/>
    <w:rsid w:val="00A232D6"/>
    <w:rsid w:val="00A24630"/>
    <w:rsid w:val="00A27D99"/>
    <w:rsid w:val="00A367B6"/>
    <w:rsid w:val="00A47771"/>
    <w:rsid w:val="00A50C29"/>
    <w:rsid w:val="00A54A06"/>
    <w:rsid w:val="00A60D92"/>
    <w:rsid w:val="00A70EEA"/>
    <w:rsid w:val="00A736CF"/>
    <w:rsid w:val="00A749F0"/>
    <w:rsid w:val="00A80104"/>
    <w:rsid w:val="00A82EB8"/>
    <w:rsid w:val="00A862A0"/>
    <w:rsid w:val="00A864E4"/>
    <w:rsid w:val="00A86EAC"/>
    <w:rsid w:val="00A923E7"/>
    <w:rsid w:val="00A957D7"/>
    <w:rsid w:val="00A97EEC"/>
    <w:rsid w:val="00AA312D"/>
    <w:rsid w:val="00AA4355"/>
    <w:rsid w:val="00AA52AE"/>
    <w:rsid w:val="00AA661C"/>
    <w:rsid w:val="00AB046D"/>
    <w:rsid w:val="00AB0FF5"/>
    <w:rsid w:val="00AC2F58"/>
    <w:rsid w:val="00AE0F3B"/>
    <w:rsid w:val="00AE124A"/>
    <w:rsid w:val="00AE39A1"/>
    <w:rsid w:val="00AF0FEB"/>
    <w:rsid w:val="00AF14E6"/>
    <w:rsid w:val="00AF1E99"/>
    <w:rsid w:val="00AF5E8F"/>
    <w:rsid w:val="00AF751D"/>
    <w:rsid w:val="00AF7C88"/>
    <w:rsid w:val="00B01086"/>
    <w:rsid w:val="00B01BBE"/>
    <w:rsid w:val="00B03758"/>
    <w:rsid w:val="00B07651"/>
    <w:rsid w:val="00B10889"/>
    <w:rsid w:val="00B12B9B"/>
    <w:rsid w:val="00B137C7"/>
    <w:rsid w:val="00B157F4"/>
    <w:rsid w:val="00B21EA3"/>
    <w:rsid w:val="00B232F0"/>
    <w:rsid w:val="00B258B4"/>
    <w:rsid w:val="00B369B4"/>
    <w:rsid w:val="00B36C81"/>
    <w:rsid w:val="00B36F3B"/>
    <w:rsid w:val="00B41A33"/>
    <w:rsid w:val="00B42F68"/>
    <w:rsid w:val="00B4649D"/>
    <w:rsid w:val="00B51E60"/>
    <w:rsid w:val="00B53817"/>
    <w:rsid w:val="00B539D0"/>
    <w:rsid w:val="00B5474B"/>
    <w:rsid w:val="00B55B7F"/>
    <w:rsid w:val="00B607C1"/>
    <w:rsid w:val="00B61F85"/>
    <w:rsid w:val="00B659E5"/>
    <w:rsid w:val="00B67A9E"/>
    <w:rsid w:val="00B70B11"/>
    <w:rsid w:val="00B74067"/>
    <w:rsid w:val="00B86481"/>
    <w:rsid w:val="00B87C1F"/>
    <w:rsid w:val="00B9056F"/>
    <w:rsid w:val="00B9678A"/>
    <w:rsid w:val="00BA1875"/>
    <w:rsid w:val="00BA245D"/>
    <w:rsid w:val="00BA3CC7"/>
    <w:rsid w:val="00BA4703"/>
    <w:rsid w:val="00BA5BDC"/>
    <w:rsid w:val="00BB0493"/>
    <w:rsid w:val="00BB0A38"/>
    <w:rsid w:val="00BC2F13"/>
    <w:rsid w:val="00BC6321"/>
    <w:rsid w:val="00BC6A26"/>
    <w:rsid w:val="00BC782F"/>
    <w:rsid w:val="00BD63FA"/>
    <w:rsid w:val="00BE705E"/>
    <w:rsid w:val="00BF227A"/>
    <w:rsid w:val="00BF3F7F"/>
    <w:rsid w:val="00BF457D"/>
    <w:rsid w:val="00BF4775"/>
    <w:rsid w:val="00BF62E6"/>
    <w:rsid w:val="00C01BD8"/>
    <w:rsid w:val="00C02609"/>
    <w:rsid w:val="00C03595"/>
    <w:rsid w:val="00C13279"/>
    <w:rsid w:val="00C14F74"/>
    <w:rsid w:val="00C21441"/>
    <w:rsid w:val="00C24EE7"/>
    <w:rsid w:val="00C26462"/>
    <w:rsid w:val="00C32619"/>
    <w:rsid w:val="00C47069"/>
    <w:rsid w:val="00C529D5"/>
    <w:rsid w:val="00C579AB"/>
    <w:rsid w:val="00C6157A"/>
    <w:rsid w:val="00C66033"/>
    <w:rsid w:val="00C66607"/>
    <w:rsid w:val="00C70595"/>
    <w:rsid w:val="00C708DE"/>
    <w:rsid w:val="00C70F96"/>
    <w:rsid w:val="00C840AC"/>
    <w:rsid w:val="00C845A3"/>
    <w:rsid w:val="00C86C37"/>
    <w:rsid w:val="00C91E58"/>
    <w:rsid w:val="00C97A87"/>
    <w:rsid w:val="00CA0C45"/>
    <w:rsid w:val="00CA14C0"/>
    <w:rsid w:val="00CA412F"/>
    <w:rsid w:val="00CB4959"/>
    <w:rsid w:val="00CC2C41"/>
    <w:rsid w:val="00CC3AB0"/>
    <w:rsid w:val="00CC41E9"/>
    <w:rsid w:val="00CC4B1C"/>
    <w:rsid w:val="00CC539B"/>
    <w:rsid w:val="00CC5E4C"/>
    <w:rsid w:val="00CC6B16"/>
    <w:rsid w:val="00CC7846"/>
    <w:rsid w:val="00CD65A6"/>
    <w:rsid w:val="00CD75F9"/>
    <w:rsid w:val="00CD7E23"/>
    <w:rsid w:val="00CE3A5C"/>
    <w:rsid w:val="00CE4D82"/>
    <w:rsid w:val="00CE60A5"/>
    <w:rsid w:val="00CE7E03"/>
    <w:rsid w:val="00CF12AE"/>
    <w:rsid w:val="00CF1850"/>
    <w:rsid w:val="00CF28F1"/>
    <w:rsid w:val="00CF693B"/>
    <w:rsid w:val="00D06602"/>
    <w:rsid w:val="00D1055E"/>
    <w:rsid w:val="00D1256C"/>
    <w:rsid w:val="00D1798D"/>
    <w:rsid w:val="00D214F9"/>
    <w:rsid w:val="00D22DE9"/>
    <w:rsid w:val="00D419EB"/>
    <w:rsid w:val="00D45AF7"/>
    <w:rsid w:val="00D46D15"/>
    <w:rsid w:val="00D53A4F"/>
    <w:rsid w:val="00D611D2"/>
    <w:rsid w:val="00D6168D"/>
    <w:rsid w:val="00D621BF"/>
    <w:rsid w:val="00D62318"/>
    <w:rsid w:val="00D64749"/>
    <w:rsid w:val="00D65E52"/>
    <w:rsid w:val="00D6795C"/>
    <w:rsid w:val="00D7511C"/>
    <w:rsid w:val="00D76CD5"/>
    <w:rsid w:val="00D80259"/>
    <w:rsid w:val="00D81C8D"/>
    <w:rsid w:val="00D82A80"/>
    <w:rsid w:val="00D902A4"/>
    <w:rsid w:val="00D92B94"/>
    <w:rsid w:val="00D95CBB"/>
    <w:rsid w:val="00D96C50"/>
    <w:rsid w:val="00D97486"/>
    <w:rsid w:val="00DA6E30"/>
    <w:rsid w:val="00DA7892"/>
    <w:rsid w:val="00DB148A"/>
    <w:rsid w:val="00DB2323"/>
    <w:rsid w:val="00DB2E1F"/>
    <w:rsid w:val="00DB331E"/>
    <w:rsid w:val="00DB4FA5"/>
    <w:rsid w:val="00DC30B1"/>
    <w:rsid w:val="00DC3465"/>
    <w:rsid w:val="00DC4E21"/>
    <w:rsid w:val="00DC5C62"/>
    <w:rsid w:val="00DC5D4B"/>
    <w:rsid w:val="00DD47B0"/>
    <w:rsid w:val="00DD5358"/>
    <w:rsid w:val="00DD5C2D"/>
    <w:rsid w:val="00DE1C0F"/>
    <w:rsid w:val="00DE3E27"/>
    <w:rsid w:val="00DE5A37"/>
    <w:rsid w:val="00DF3A7F"/>
    <w:rsid w:val="00DF550E"/>
    <w:rsid w:val="00E00A97"/>
    <w:rsid w:val="00E02D09"/>
    <w:rsid w:val="00E04200"/>
    <w:rsid w:val="00E11309"/>
    <w:rsid w:val="00E1243C"/>
    <w:rsid w:val="00E20837"/>
    <w:rsid w:val="00E224A0"/>
    <w:rsid w:val="00E24DFE"/>
    <w:rsid w:val="00E254F0"/>
    <w:rsid w:val="00E277F3"/>
    <w:rsid w:val="00E36950"/>
    <w:rsid w:val="00E40F93"/>
    <w:rsid w:val="00E4313F"/>
    <w:rsid w:val="00E47AFA"/>
    <w:rsid w:val="00E51168"/>
    <w:rsid w:val="00E55B4B"/>
    <w:rsid w:val="00E72A21"/>
    <w:rsid w:val="00E7715A"/>
    <w:rsid w:val="00E815C4"/>
    <w:rsid w:val="00E82B10"/>
    <w:rsid w:val="00E8420B"/>
    <w:rsid w:val="00E852B2"/>
    <w:rsid w:val="00E86821"/>
    <w:rsid w:val="00E87D30"/>
    <w:rsid w:val="00E902D4"/>
    <w:rsid w:val="00E90C75"/>
    <w:rsid w:val="00E928E0"/>
    <w:rsid w:val="00E93502"/>
    <w:rsid w:val="00EA005D"/>
    <w:rsid w:val="00EA0311"/>
    <w:rsid w:val="00EA7F71"/>
    <w:rsid w:val="00EB06A9"/>
    <w:rsid w:val="00EB388F"/>
    <w:rsid w:val="00EB3EE4"/>
    <w:rsid w:val="00EB700D"/>
    <w:rsid w:val="00EC1317"/>
    <w:rsid w:val="00EC3970"/>
    <w:rsid w:val="00EC73DB"/>
    <w:rsid w:val="00ED05BB"/>
    <w:rsid w:val="00ED7622"/>
    <w:rsid w:val="00EE36AF"/>
    <w:rsid w:val="00EF3150"/>
    <w:rsid w:val="00F028A4"/>
    <w:rsid w:val="00F111B2"/>
    <w:rsid w:val="00F127EC"/>
    <w:rsid w:val="00F12FD2"/>
    <w:rsid w:val="00F154C3"/>
    <w:rsid w:val="00F2195E"/>
    <w:rsid w:val="00F21C47"/>
    <w:rsid w:val="00F3042C"/>
    <w:rsid w:val="00F30537"/>
    <w:rsid w:val="00F33B83"/>
    <w:rsid w:val="00F34D64"/>
    <w:rsid w:val="00F41B42"/>
    <w:rsid w:val="00F4282E"/>
    <w:rsid w:val="00F47AF2"/>
    <w:rsid w:val="00F50F57"/>
    <w:rsid w:val="00F530C2"/>
    <w:rsid w:val="00F54BD0"/>
    <w:rsid w:val="00F572A8"/>
    <w:rsid w:val="00F57946"/>
    <w:rsid w:val="00F63D45"/>
    <w:rsid w:val="00F72885"/>
    <w:rsid w:val="00F76DB1"/>
    <w:rsid w:val="00F81632"/>
    <w:rsid w:val="00F83BBA"/>
    <w:rsid w:val="00F91557"/>
    <w:rsid w:val="00F950C8"/>
    <w:rsid w:val="00FA30B4"/>
    <w:rsid w:val="00FA34B7"/>
    <w:rsid w:val="00FA58A3"/>
    <w:rsid w:val="00FB1CBB"/>
    <w:rsid w:val="00FC422A"/>
    <w:rsid w:val="00FC4FC0"/>
    <w:rsid w:val="00FE07C2"/>
    <w:rsid w:val="00FE46DC"/>
    <w:rsid w:val="00FE50C4"/>
    <w:rsid w:val="00FE5F7D"/>
    <w:rsid w:val="00FE6F07"/>
    <w:rsid w:val="00FF3568"/>
    <w:rsid w:val="00FF44F1"/>
    <w:rsid w:val="00FF5FDF"/>
    <w:rsid w:val="00FF7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/>
    <o:shapelayout v:ext="edit">
      <o:idmap v:ext="edit" data="2"/>
    </o:shapelayout>
  </w:shapeDefaults>
  <w:decimalSymbol w:val=","/>
  <w:listSeparator w:val=";"/>
  <w14:docId w14:val="222910A3"/>
  <w15:chartTrackingRefBased/>
  <w15:docId w15:val="{FCF59644-6006-4EB7-A9FD-E53EA2107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254"/>
  </w:style>
  <w:style w:type="paragraph" w:styleId="Ttulo1">
    <w:name w:val="heading 1"/>
    <w:basedOn w:val="Normal"/>
    <w:link w:val="Ttulo1C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6">
    <w:name w:val="heading 6"/>
    <w:basedOn w:val="Normal"/>
    <w:next w:val="Normal"/>
    <w:link w:val="Ttulo6C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Encabezado">
    <w:name w:val="header"/>
    <w:basedOn w:val="Normal"/>
    <w:link w:val="EncabezadoC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EncabezadoCar">
    <w:name w:val="Encabezado Car"/>
    <w:basedOn w:val="Fuentedeprrafopredeter"/>
    <w:link w:val="Encabezado"/>
    <w:uiPriority w:val="99"/>
    <w:rPr>
      <w:rFonts w:eastAsiaTheme="minorEastAsia"/>
      <w:color w:val="3B3838" w:themeColor="background2" w:themeShade="40"/>
      <w:sz w:val="24"/>
    </w:rPr>
  </w:style>
  <w:style w:type="paragraph" w:styleId="Listaconnmeros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tulo">
    <w:name w:val="Title"/>
    <w:basedOn w:val="Normal"/>
    <w:link w:val="TtuloC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tulo">
    <w:name w:val="Subtitle"/>
    <w:basedOn w:val="Normal"/>
    <w:next w:val="Normal"/>
    <w:link w:val="SubttuloC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tuloCar">
    <w:name w:val="Subtítulo Car"/>
    <w:basedOn w:val="Fuentedeprrafopredeter"/>
    <w:link w:val="Subttulo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aconcuadrcula">
    <w:name w:val="Table Grid"/>
    <w:basedOn w:val="Tabla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pPr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nfasisintenso">
    <w:name w:val="Intense Emphasis"/>
    <w:basedOn w:val="Fuentedeprrafopredeter"/>
    <w:uiPriority w:val="21"/>
    <w:qFormat/>
    <w:rPr>
      <w:i/>
      <w:iCs/>
      <w:color w:val="2B579A" w:themeColor="accent5"/>
    </w:rPr>
  </w:style>
  <w:style w:type="table" w:styleId="Tablaconcuadrcula1clara">
    <w:name w:val="Grid Table 1 Light"/>
    <w:basedOn w:val="Tabla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5">
    <w:name w:val="Grid Table 4 Accent 5"/>
    <w:basedOn w:val="Tabla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concuadrcula1clara-nfasis6">
    <w:name w:val="Grid Table 1 Light Accent 6"/>
    <w:basedOn w:val="Tabla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5oscura">
    <w:name w:val="Grid Table 5 Dark"/>
    <w:basedOn w:val="Tabla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4">
    <w:name w:val="Grid Table 4"/>
    <w:basedOn w:val="Tabla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a-nfasis1">
    <w:name w:val="Grid Table 1 Light Accent 1"/>
    <w:basedOn w:val="Tabla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aconvietas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1168"/>
    <w:rPr>
      <w:rFonts w:cs="Segoe UI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2648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648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648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6484A"/>
    <w:rPr>
      <w:b/>
      <w:bCs/>
      <w:szCs w:val="20"/>
    </w:rPr>
  </w:style>
  <w:style w:type="character" w:styleId="Hipervnculo">
    <w:name w:val="Hyperlink"/>
    <w:basedOn w:val="Fuentedeprrafopredeter"/>
    <w:uiPriority w:val="99"/>
    <w:unhideWhenUsed/>
    <w:rsid w:val="006D3A72"/>
    <w:rPr>
      <w:color w:val="0563C1" w:themeColor="hyperlink"/>
      <w:u w:val="single"/>
    </w:rPr>
  </w:style>
  <w:style w:type="character" w:styleId="nfasis">
    <w:name w:val="Emphasis"/>
    <w:basedOn w:val="Fuentedeprrafopredeter"/>
    <w:uiPriority w:val="3"/>
    <w:qFormat/>
    <w:rsid w:val="006B0B82"/>
    <w:rPr>
      <w:b/>
      <w:iCs/>
      <w:color w:val="BF0000" w:themeColor="accent2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4"/>
    <w:qFormat/>
    <w:rsid w:val="00B53817"/>
    <w:rPr>
      <w:b/>
      <w:bCs/>
      <w:color w:val="2B579A" w:themeColor="accent5"/>
    </w:rPr>
  </w:style>
  <w:style w:type="paragraph" w:customStyle="1" w:styleId="Encabezado1saltodepgina">
    <w:name w:val="Encabezado 1: salto de página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n">
    <w:name w:val="Imagen"/>
    <w:basedOn w:val="Normal"/>
    <w:uiPriority w:val="22"/>
    <w:qFormat/>
    <w:rsid w:val="001073CE"/>
    <w:pPr>
      <w:jc w:val="right"/>
    </w:pPr>
  </w:style>
  <w:style w:type="paragraph" w:styleId="Bibliografa">
    <w:name w:val="Bibliography"/>
    <w:basedOn w:val="Normal"/>
    <w:next w:val="Normal"/>
    <w:uiPriority w:val="37"/>
    <w:semiHidden/>
    <w:unhideWhenUsed/>
    <w:rsid w:val="00F33B83"/>
  </w:style>
  <w:style w:type="paragraph" w:styleId="TtuloTDC">
    <w:name w:val="TOC Heading"/>
    <w:basedOn w:val="Ttulo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Textodebloque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3B83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3B83"/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F33B8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F33B83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F33B83"/>
    <w:rPr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F33B83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F33B83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3B8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3B83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F33B8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F33B83"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F33B83"/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F33B83"/>
    <w:rPr>
      <w:szCs w:val="16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F33B83"/>
  </w:style>
  <w:style w:type="table" w:styleId="Cuadrculavistosa">
    <w:name w:val="Colorful Grid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F33B83"/>
  </w:style>
  <w:style w:type="character" w:customStyle="1" w:styleId="FechaCar">
    <w:name w:val="Fecha Car"/>
    <w:basedOn w:val="Fuentedeprrafopredeter"/>
    <w:link w:val="Fecha"/>
    <w:uiPriority w:val="99"/>
    <w:semiHidden/>
    <w:rsid w:val="00F33B83"/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33B83"/>
    <w:rPr>
      <w:rFonts w:ascii="Segoe UI" w:hAnsi="Segoe UI" w:cs="Segoe UI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F33B83"/>
    <w:pPr>
      <w:spacing w:before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F33B83"/>
  </w:style>
  <w:style w:type="character" w:styleId="Refdenotaalfinal">
    <w:name w:val="endnote reference"/>
    <w:basedOn w:val="Fuentedeprrafopredeter"/>
    <w:uiPriority w:val="99"/>
    <w:semiHidden/>
    <w:unhideWhenUsed/>
    <w:rsid w:val="00F33B83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33B83"/>
    <w:rPr>
      <w:szCs w:val="20"/>
    </w:rPr>
  </w:style>
  <w:style w:type="paragraph" w:styleId="Direccinsobre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33B83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33B83"/>
    <w:rPr>
      <w:szCs w:val="20"/>
    </w:rPr>
  </w:style>
  <w:style w:type="table" w:styleId="Tablaconcuadrcula1Claro-nfasis2">
    <w:name w:val="Grid Table 1 Light Accent 2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4-nfasis1">
    <w:name w:val="Grid Table 4 Accent 1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6">
    <w:name w:val="Grid Table 4 Accent 6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Ttulo5Car">
    <w:name w:val="Título 5 Car"/>
    <w:basedOn w:val="Fuentedeprrafopredeter"/>
    <w:link w:val="Ttulo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rnimoHTML">
    <w:name w:val="HTML Acronym"/>
    <w:basedOn w:val="Fuentedeprrafopredeter"/>
    <w:uiPriority w:val="99"/>
    <w:semiHidden/>
    <w:unhideWhenUsed/>
    <w:rsid w:val="00F33B83"/>
  </w:style>
  <w:style w:type="paragraph" w:styleId="DireccinHTML">
    <w:name w:val="HTML Address"/>
    <w:basedOn w:val="Normal"/>
    <w:link w:val="DireccinHTMLC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F33B83"/>
    <w:rPr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F33B83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F33B83"/>
    <w:rPr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33B83"/>
    <w:rPr>
      <w:rFonts w:ascii="Consolas" w:hAnsi="Consolas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F33B83"/>
    <w:rPr>
      <w:i/>
      <w:iCs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594254"/>
    <w:rPr>
      <w:i/>
      <w:iCs/>
      <w:color w:val="1F4E79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Cuadrculaclara">
    <w:name w:val="Light Grid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F33B83"/>
  </w:style>
  <w:style w:type="paragraph" w:styleId="Lista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Prrafodelista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Tabladelista1clara">
    <w:name w:val="List Table 1 Light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">
    <w:name w:val="List Table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">
    <w:name w:val="List Table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macro">
    <w:name w:val="macro"/>
    <w:link w:val="TextomacroC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F33B83"/>
    <w:rPr>
      <w:rFonts w:ascii="Consolas" w:hAnsi="Consolas"/>
      <w:szCs w:val="20"/>
    </w:rPr>
  </w:style>
  <w:style w:type="table" w:styleId="Cuadrculamedia1">
    <w:name w:val="Medium Grid 1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Sinespaciado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Sangranormal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F33B83"/>
    <w:pPr>
      <w:spacing w:before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F33B83"/>
  </w:style>
  <w:style w:type="character" w:styleId="Nmerodepgina">
    <w:name w:val="page number"/>
    <w:basedOn w:val="Fuentedeprrafopredeter"/>
    <w:uiPriority w:val="99"/>
    <w:semiHidden/>
    <w:unhideWhenUsed/>
    <w:rsid w:val="00F33B83"/>
  </w:style>
  <w:style w:type="character" w:styleId="Textodelmarcadordeposicin">
    <w:name w:val="Placeholder Text"/>
    <w:basedOn w:val="Fuentedeprrafopredeter"/>
    <w:uiPriority w:val="99"/>
    <w:semiHidden/>
    <w:rsid w:val="00487996"/>
    <w:rPr>
      <w:color w:val="595959" w:themeColor="text1" w:themeTint="A6"/>
    </w:rPr>
  </w:style>
  <w:style w:type="table" w:styleId="Tablanormal1">
    <w:name w:val="Plain Table 1"/>
    <w:basedOn w:val="Tabla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informato">
    <w:name w:val="Plain Text"/>
    <w:basedOn w:val="Normal"/>
    <w:link w:val="TextosinformatoC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33B83"/>
    <w:rPr>
      <w:rFonts w:ascii="Consolas" w:hAnsi="Consolas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072D27"/>
    <w:rPr>
      <w:i/>
      <w:iCs/>
      <w:color w:val="404040" w:themeColor="text1" w:themeTint="BF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F33B83"/>
  </w:style>
  <w:style w:type="character" w:customStyle="1" w:styleId="SaludoCar">
    <w:name w:val="Saludo Car"/>
    <w:basedOn w:val="Fuentedeprrafopredeter"/>
    <w:link w:val="Saludo"/>
    <w:uiPriority w:val="99"/>
    <w:semiHidden/>
    <w:rsid w:val="00F33B83"/>
  </w:style>
  <w:style w:type="paragraph" w:styleId="Firma">
    <w:name w:val="Signature"/>
    <w:basedOn w:val="Normal"/>
    <w:link w:val="FirmaC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F33B83"/>
  </w:style>
  <w:style w:type="character" w:styleId="nfasissutil">
    <w:name w:val="Subtle Emphasis"/>
    <w:basedOn w:val="Fuentedeprrafopredeter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aconefectos3D1">
    <w:name w:val="Table 3D effects 1"/>
    <w:basedOn w:val="Tabla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F33B83"/>
  </w:style>
  <w:style w:type="table" w:styleId="Tablaprofesional">
    <w:name w:val="Table Professional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Mencinsinresolver">
    <w:name w:val="Unresolved Mention"/>
    <w:basedOn w:val="Fuentedeprrafopredeter"/>
    <w:uiPriority w:val="99"/>
    <w:semiHidden/>
    <w:unhideWhenUsed/>
    <w:rsid w:val="00A862A0"/>
    <w:rPr>
      <w:color w:val="605E5C"/>
      <w:shd w:val="clear" w:color="auto" w:fill="E1DFDD"/>
    </w:rPr>
  </w:style>
  <w:style w:type="character" w:customStyle="1" w:styleId="ui-provider">
    <w:name w:val="ui-provider"/>
    <w:basedOn w:val="Fuentedeprrafopredeter"/>
    <w:rsid w:val="005005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6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5.jpg"/><Relationship Id="rId26" Type="http://schemas.openxmlformats.org/officeDocument/2006/relationships/image" Target="media/image12.jpg"/><Relationship Id="rId39" Type="http://schemas.openxmlformats.org/officeDocument/2006/relationships/hyperlink" Target="https://confluence.witt-gruppe.eu/display/BAI/AQUA" TargetMode="External"/><Relationship Id="rId21" Type="http://schemas.openxmlformats.org/officeDocument/2006/relationships/image" Target="media/image7.jpg"/><Relationship Id="rId34" Type="http://schemas.openxmlformats.org/officeDocument/2006/relationships/image" Target="media/image20.jpg"/><Relationship Id="rId42" Type="http://schemas.openxmlformats.org/officeDocument/2006/relationships/package" Target="embeddings/Microsoft_Excel_Worksheet.xlsx"/><Relationship Id="rId47" Type="http://schemas.openxmlformats.org/officeDocument/2006/relationships/package" Target="embeddings/Microsoft_Excel_Worksheet1.xlsx"/><Relationship Id="rId50" Type="http://schemas.openxmlformats.org/officeDocument/2006/relationships/image" Target="media/image29.jpg"/><Relationship Id="rId55" Type="http://schemas.openxmlformats.org/officeDocument/2006/relationships/hyperlink" Target="https://code.visualstudio.com/docs/sourcecontrol/github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9" Type="http://schemas.openxmlformats.org/officeDocument/2006/relationships/image" Target="media/image15.jpg"/><Relationship Id="rId11" Type="http://schemas.openxmlformats.org/officeDocument/2006/relationships/image" Target="media/image1.jpg"/><Relationship Id="rId24" Type="http://schemas.openxmlformats.org/officeDocument/2006/relationships/image" Target="media/image10.jpg"/><Relationship Id="rId32" Type="http://schemas.openxmlformats.org/officeDocument/2006/relationships/image" Target="media/image18.jpg"/><Relationship Id="rId37" Type="http://schemas.openxmlformats.org/officeDocument/2006/relationships/image" Target="media/image23.jpg"/><Relationship Id="rId40" Type="http://schemas.openxmlformats.org/officeDocument/2006/relationships/hyperlink" Target="https://og2gether.sharepoint.com/sites/IT-BAIDataCatalogue/?xsdata=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%3D&amp;sdata=ckJiQUEwNUpkSThKT3hDYUNhUjdGU3VqRzFTVlpPR2NOU3RIZE85VWhIUT0%3D&amp;ovuser=8794e153-c3bd-4479-8bea-61aeaf167d5a%2CPatricia.GomezBello%40ottogroup.com" TargetMode="External"/><Relationship Id="rId45" Type="http://schemas.openxmlformats.org/officeDocument/2006/relationships/image" Target="media/image26.png"/><Relationship Id="rId53" Type="http://schemas.openxmlformats.org/officeDocument/2006/relationships/image" Target="media/image32.jpg"/><Relationship Id="rId5" Type="http://schemas.openxmlformats.org/officeDocument/2006/relationships/numbering" Target="numbering.xml"/><Relationship Id="rId19" Type="http://schemas.openxmlformats.org/officeDocument/2006/relationships/hyperlink" Target="https://stackoverflow.com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python.org/ftp/python/3.10.0/python-3.10.0-amd64.exe" TargetMode="External"/><Relationship Id="rId22" Type="http://schemas.openxmlformats.org/officeDocument/2006/relationships/image" Target="media/image8.jpg"/><Relationship Id="rId27" Type="http://schemas.openxmlformats.org/officeDocument/2006/relationships/image" Target="media/image13.jpg"/><Relationship Id="rId30" Type="http://schemas.openxmlformats.org/officeDocument/2006/relationships/image" Target="media/image16.jpg"/><Relationship Id="rId35" Type="http://schemas.openxmlformats.org/officeDocument/2006/relationships/image" Target="media/image21.jpg"/><Relationship Id="rId43" Type="http://schemas.openxmlformats.org/officeDocument/2006/relationships/hyperlink" Target="https://confluence.witt-gruppe.eu/display/BAI/AQUA" TargetMode="External"/><Relationship Id="rId48" Type="http://schemas.openxmlformats.org/officeDocument/2006/relationships/hyperlink" Target="https://graphviz.org/download/" TargetMode="External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0.jpg"/><Relationship Id="rId3" Type="http://schemas.openxmlformats.org/officeDocument/2006/relationships/customXml" Target="../customXml/item3.xml"/><Relationship Id="rId12" Type="http://schemas.openxmlformats.org/officeDocument/2006/relationships/hyperlink" Target="https://code.visualstudio.com/Download" TargetMode="External"/><Relationship Id="rId17" Type="http://schemas.openxmlformats.org/officeDocument/2006/relationships/oleObject" Target="embeddings/oleObject1.bin"/><Relationship Id="rId25" Type="http://schemas.openxmlformats.org/officeDocument/2006/relationships/image" Target="media/image11.jpg"/><Relationship Id="rId33" Type="http://schemas.openxmlformats.org/officeDocument/2006/relationships/image" Target="media/image19.jpg"/><Relationship Id="rId38" Type="http://schemas.openxmlformats.org/officeDocument/2006/relationships/hyperlink" Target="https://code.visualstudio.com/docs/python/jupyter-support-py" TargetMode="External"/><Relationship Id="rId46" Type="http://schemas.openxmlformats.org/officeDocument/2006/relationships/image" Target="media/image27.emf"/><Relationship Id="rId20" Type="http://schemas.openxmlformats.org/officeDocument/2006/relationships/image" Target="media/image6.jpg"/><Relationship Id="rId41" Type="http://schemas.openxmlformats.org/officeDocument/2006/relationships/image" Target="media/image24.emf"/><Relationship Id="rId54" Type="http://schemas.openxmlformats.org/officeDocument/2006/relationships/hyperlink" Target="https://code.visualstudio.com/docs/sourcecontrol/intro-to-git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jpeg"/><Relationship Id="rId23" Type="http://schemas.openxmlformats.org/officeDocument/2006/relationships/image" Target="media/image9.jpg"/><Relationship Id="rId28" Type="http://schemas.openxmlformats.org/officeDocument/2006/relationships/image" Target="media/image14.jpg"/><Relationship Id="rId36" Type="http://schemas.openxmlformats.org/officeDocument/2006/relationships/image" Target="media/image22.jpeg"/><Relationship Id="rId49" Type="http://schemas.openxmlformats.org/officeDocument/2006/relationships/image" Target="media/image28.jp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17.jpg"/><Relationship Id="rId44" Type="http://schemas.openxmlformats.org/officeDocument/2006/relationships/image" Target="media/image25.png"/><Relationship Id="rId52" Type="http://schemas.openxmlformats.org/officeDocument/2006/relationships/image" Target="media/image3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gomezbe\AppData\Local\Microsoft\Office\16.0\DTS\es-ES%7b9E1FE37D-BB80-4159-8429-B7E115FDFD25%7d\%7b3D208705-99AB-4352-AAEA-2EEFD09B521F%7dtf10002117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CF6AFD9-3CE3-4EEA-B705-82EE1111B48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71F0F5CC-BEDC-4A29-93D8-84A7152760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D2A92EA-C9B0-473A-8EEC-408B29647F8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B9FE982-DDF9-4F2B-80C6-E4D44711D04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{3D208705-99AB-4352-AAEA-2EEFD09B521F}tf10002117_win32</Template>
  <TotalTime>0</TotalTime>
  <Pages>19</Pages>
  <Words>2695</Words>
  <Characters>14825</Characters>
  <Application>Microsoft Office Word</Application>
  <DocSecurity>0</DocSecurity>
  <Lines>123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Patricia Gomez Bello</cp:lastModifiedBy>
  <cp:revision>554</cp:revision>
  <dcterms:created xsi:type="dcterms:W3CDTF">2024-06-16T16:14:00Z</dcterms:created>
  <dcterms:modified xsi:type="dcterms:W3CDTF">2024-07-04T09:29:00Z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